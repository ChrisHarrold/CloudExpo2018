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3F112" w14:textId="77777777" w:rsidR="006743C8" w:rsidRPr="006871AE" w:rsidRDefault="006743C8" w:rsidP="006743C8">
      <w:pPr>
        <w:pStyle w:val="Title"/>
        <w:rPr>
          <w:sz w:val="96"/>
          <w:szCs w:val="96"/>
        </w:rPr>
      </w:pPr>
      <w:r>
        <w:rPr>
          <w:sz w:val="96"/>
          <w:szCs w:val="96"/>
        </w:rPr>
        <w:t>Practical Dev</w:t>
      </w:r>
      <w:r w:rsidRPr="006871AE">
        <w:rPr>
          <w:sz w:val="96"/>
          <w:szCs w:val="96"/>
        </w:rPr>
        <w:t xml:space="preserve"> companion</w:t>
      </w:r>
    </w:p>
    <w:p w14:paraId="01B40035" w14:textId="77777777" w:rsidR="006743C8" w:rsidRPr="006871AE" w:rsidRDefault="006743C8" w:rsidP="006743C8">
      <w:pPr>
        <w:pStyle w:val="Subtitle"/>
        <w:rPr>
          <w:sz w:val="44"/>
          <w:szCs w:val="44"/>
        </w:rPr>
      </w:pPr>
      <w:r w:rsidRPr="006871AE">
        <w:rPr>
          <w:sz w:val="44"/>
          <w:szCs w:val="44"/>
        </w:rPr>
        <w:t>A charrold303 companion guide</w:t>
      </w:r>
    </w:p>
    <w:p w14:paraId="71789B5C" w14:textId="77777777" w:rsidR="006743C8" w:rsidRDefault="006743C8" w:rsidP="006743C8">
      <w:r>
        <w:rPr>
          <w:noProof/>
          <w:lang w:eastAsia="en-US"/>
        </w:rPr>
        <w:drawing>
          <wp:inline distT="0" distB="0" distL="0" distR="0" wp14:anchorId="734EC4EF" wp14:editId="2FE6040E">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14:paraId="3AED1BC6" w14:textId="77777777" w:rsidR="00843B0A" w:rsidRDefault="00843B0A" w:rsidP="006743C8">
      <w:pPr>
        <w:pStyle w:val="Author"/>
      </w:pPr>
    </w:p>
    <w:tbl>
      <w:tblPr>
        <w:tblStyle w:val="TableGrid"/>
        <w:tblW w:w="0" w:type="auto"/>
        <w:tblLook w:val="04A0" w:firstRow="1" w:lastRow="0" w:firstColumn="1" w:lastColumn="0" w:noHBand="0" w:noVBand="1"/>
      </w:tblPr>
      <w:tblGrid>
        <w:gridCol w:w="4315"/>
        <w:gridCol w:w="4315"/>
      </w:tblGrid>
      <w:tr w:rsidR="00843B0A" w14:paraId="347160B8" w14:textId="77777777" w:rsidTr="00843B0A">
        <w:tc>
          <w:tcPr>
            <w:tcW w:w="4315" w:type="dxa"/>
            <w:tcBorders>
              <w:top w:val="nil"/>
              <w:left w:val="nil"/>
              <w:bottom w:val="nil"/>
              <w:right w:val="nil"/>
            </w:tcBorders>
          </w:tcPr>
          <w:p w14:paraId="354F555E" w14:textId="77777777" w:rsidR="00843B0A" w:rsidRDefault="00843B0A" w:rsidP="00843B0A">
            <w:pPr>
              <w:pStyle w:val="Author"/>
            </w:pPr>
            <w:r>
              <w:t>Chris Harrold:</w:t>
            </w:r>
          </w:p>
          <w:p w14:paraId="3F8ADA34" w14:textId="77777777" w:rsidR="00843B0A" w:rsidRDefault="00843B0A" w:rsidP="00843B0A">
            <w:pPr>
              <w:pStyle w:val="Author"/>
            </w:pPr>
            <w:r>
              <w:t>@charrold303</w:t>
            </w:r>
          </w:p>
          <w:p w14:paraId="4CE1DBAD" w14:textId="77777777" w:rsidR="00843B0A" w:rsidRDefault="00843B0A" w:rsidP="00843B0A">
            <w:pPr>
              <w:pStyle w:val="Author"/>
            </w:pPr>
            <w:hyperlink r:id="rId13" w:history="1">
              <w:r w:rsidRPr="00017EF7">
                <w:rPr>
                  <w:rStyle w:val="Hyperlink"/>
                </w:rPr>
                <w:t>www.charrold303.com</w:t>
              </w:r>
            </w:hyperlink>
          </w:p>
        </w:tc>
        <w:tc>
          <w:tcPr>
            <w:tcW w:w="4315" w:type="dxa"/>
            <w:tcBorders>
              <w:top w:val="nil"/>
              <w:left w:val="nil"/>
              <w:bottom w:val="nil"/>
              <w:right w:val="nil"/>
            </w:tcBorders>
          </w:tcPr>
          <w:p w14:paraId="0FB54D13" w14:textId="77777777" w:rsidR="00843B0A" w:rsidRDefault="00843B0A" w:rsidP="006743C8">
            <w:pPr>
              <w:pStyle w:val="Author"/>
            </w:pPr>
            <w:r>
              <w:t xml:space="preserve">Louis </w:t>
            </w:r>
            <w:proofErr w:type="spellStart"/>
            <w:r>
              <w:t>Frolio</w:t>
            </w:r>
            <w:proofErr w:type="spellEnd"/>
            <w:r>
              <w:t>:</w:t>
            </w:r>
          </w:p>
          <w:p w14:paraId="395A817C" w14:textId="77777777" w:rsidR="00843B0A" w:rsidRDefault="00843B0A" w:rsidP="006743C8">
            <w:pPr>
              <w:pStyle w:val="Author"/>
            </w:pPr>
            <w:r>
              <w:t>@</w:t>
            </w:r>
            <w:proofErr w:type="spellStart"/>
            <w:r>
              <w:t>froliol</w:t>
            </w:r>
            <w:proofErr w:type="spellEnd"/>
          </w:p>
          <w:p w14:paraId="602632A2" w14:textId="77777777" w:rsidR="00843B0A" w:rsidRDefault="00843B0A" w:rsidP="006743C8">
            <w:pPr>
              <w:pStyle w:val="Author"/>
            </w:pPr>
            <w:hyperlink r:id="rId14" w:history="1">
              <w:r w:rsidRPr="00843B0A">
                <w:rPr>
                  <w:rStyle w:val="Hyperlink"/>
                </w:rPr>
                <w:t>www.datatechblog.com</w:t>
              </w:r>
            </w:hyperlink>
          </w:p>
        </w:tc>
      </w:tr>
    </w:tbl>
    <w:p w14:paraId="7C9853F3" w14:textId="77777777" w:rsidR="006743C8" w:rsidRDefault="006743C8" w:rsidP="006743C8">
      <w:pPr>
        <w:pStyle w:val="Author"/>
      </w:pPr>
    </w:p>
    <w:p w14:paraId="7AD97AB3" w14:textId="77777777" w:rsidR="006743C8" w:rsidRDefault="00843B0A" w:rsidP="00843B0A">
      <w:pPr>
        <w:pStyle w:val="Author"/>
        <w:jc w:val="center"/>
      </w:pPr>
      <w:r>
        <w:t>bit.ly/charrold303</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14:paraId="044514C0" w14:textId="77777777" w:rsidR="006743C8" w:rsidRDefault="006743C8" w:rsidP="006743C8">
          <w:pPr>
            <w:pStyle w:val="TOCHeading"/>
          </w:pPr>
          <w:r>
            <w:rPr>
              <w:rStyle w:val="Emphasis"/>
            </w:rPr>
            <w:t>TAble of</w:t>
          </w:r>
          <w:r>
            <w:rPr>
              <w:rStyle w:val="Emphasis"/>
            </w:rPr>
            <w:br/>
          </w:r>
          <w:r>
            <w:t>Contents</w:t>
          </w:r>
        </w:p>
        <w:p w14:paraId="1C22D7C6" w14:textId="51A642BE" w:rsidR="00030359" w:rsidRDefault="006743C8">
          <w:pPr>
            <w:pStyle w:val="TOC1"/>
            <w:rPr>
              <w:rFonts w:asciiTheme="minorHAnsi" w:eastAsiaTheme="minorEastAsia" w:hAnsiTheme="minorHAnsi"/>
              <w:b w:val="0"/>
              <w:bCs w:val="0"/>
              <w:caps w:val="0"/>
              <w:noProof/>
              <w:color w:val="auto"/>
              <w:sz w:val="24"/>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00030359">
            <w:rPr>
              <w:noProof/>
            </w:rPr>
            <w:t>WElcome!</w:t>
          </w:r>
          <w:r w:rsidR="00030359">
            <w:rPr>
              <w:noProof/>
            </w:rPr>
            <w:tab/>
          </w:r>
          <w:r w:rsidR="00030359">
            <w:rPr>
              <w:noProof/>
            </w:rPr>
            <w:fldChar w:fldCharType="begin"/>
          </w:r>
          <w:r w:rsidR="00030359">
            <w:rPr>
              <w:noProof/>
            </w:rPr>
            <w:instrText xml:space="preserve"> PAGEREF _Toc529715543 \h </w:instrText>
          </w:r>
          <w:r w:rsidR="00030359">
            <w:rPr>
              <w:noProof/>
            </w:rPr>
          </w:r>
          <w:r w:rsidR="00030359">
            <w:rPr>
              <w:noProof/>
            </w:rPr>
            <w:fldChar w:fldCharType="separate"/>
          </w:r>
          <w:r w:rsidR="00030359">
            <w:rPr>
              <w:noProof/>
            </w:rPr>
            <w:t>1</w:t>
          </w:r>
          <w:r w:rsidR="00030359">
            <w:rPr>
              <w:noProof/>
            </w:rPr>
            <w:fldChar w:fldCharType="end"/>
          </w:r>
        </w:p>
        <w:p w14:paraId="7FBC7AB4" w14:textId="175474AE" w:rsidR="00030359" w:rsidRDefault="00030359">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_Toc529715544 \h </w:instrText>
          </w:r>
          <w:r>
            <w:rPr>
              <w:noProof/>
            </w:rPr>
          </w:r>
          <w:r>
            <w:rPr>
              <w:noProof/>
            </w:rPr>
            <w:fldChar w:fldCharType="separate"/>
          </w:r>
          <w:r>
            <w:rPr>
              <w:noProof/>
            </w:rPr>
            <w:t>2</w:t>
          </w:r>
          <w:r>
            <w:rPr>
              <w:noProof/>
            </w:rPr>
            <w:fldChar w:fldCharType="end"/>
          </w:r>
        </w:p>
        <w:p w14:paraId="7CBC38EF" w14:textId="3D934DDC" w:rsidR="00030359" w:rsidRDefault="00030359">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_Toc529715545 \h </w:instrText>
          </w:r>
          <w:r>
            <w:rPr>
              <w:noProof/>
            </w:rPr>
          </w:r>
          <w:r>
            <w:rPr>
              <w:noProof/>
            </w:rPr>
            <w:fldChar w:fldCharType="separate"/>
          </w:r>
          <w:r>
            <w:rPr>
              <w:noProof/>
            </w:rPr>
            <w:t>2</w:t>
          </w:r>
          <w:r>
            <w:rPr>
              <w:noProof/>
            </w:rPr>
            <w:fldChar w:fldCharType="end"/>
          </w:r>
        </w:p>
        <w:p w14:paraId="5BE1183E" w14:textId="7BAF59E9" w:rsidR="00030359" w:rsidRDefault="00030359">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_Toc529715546 \h </w:instrText>
          </w:r>
          <w:r>
            <w:rPr>
              <w:noProof/>
            </w:rPr>
          </w:r>
          <w:r>
            <w:rPr>
              <w:noProof/>
            </w:rPr>
            <w:fldChar w:fldCharType="separate"/>
          </w:r>
          <w:r>
            <w:rPr>
              <w:noProof/>
            </w:rPr>
            <w:t>4</w:t>
          </w:r>
          <w:r>
            <w:rPr>
              <w:noProof/>
            </w:rPr>
            <w:fldChar w:fldCharType="end"/>
          </w:r>
        </w:p>
        <w:p w14:paraId="656BE042" w14:textId="2D5CBCE4" w:rsidR="00030359" w:rsidRDefault="00030359">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_Toc529715547 \h </w:instrText>
          </w:r>
          <w:r>
            <w:rPr>
              <w:noProof/>
            </w:rPr>
          </w:r>
          <w:r>
            <w:rPr>
              <w:noProof/>
            </w:rPr>
            <w:fldChar w:fldCharType="separate"/>
          </w:r>
          <w:r>
            <w:rPr>
              <w:noProof/>
            </w:rPr>
            <w:t>6</w:t>
          </w:r>
          <w:r>
            <w:rPr>
              <w:noProof/>
            </w:rPr>
            <w:fldChar w:fldCharType="end"/>
          </w:r>
        </w:p>
        <w:p w14:paraId="768726BB" w14:textId="49FE0D47" w:rsidR="00030359" w:rsidRDefault="00030359">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_Toc529715548 \h </w:instrText>
          </w:r>
          <w:r>
            <w:rPr>
              <w:noProof/>
            </w:rPr>
          </w:r>
          <w:r>
            <w:rPr>
              <w:noProof/>
            </w:rPr>
            <w:fldChar w:fldCharType="separate"/>
          </w:r>
          <w:r>
            <w:rPr>
              <w:noProof/>
            </w:rPr>
            <w:t>6</w:t>
          </w:r>
          <w:r>
            <w:rPr>
              <w:noProof/>
            </w:rPr>
            <w:fldChar w:fldCharType="end"/>
          </w:r>
        </w:p>
        <w:p w14:paraId="39E5BD35" w14:textId="5A57A6CE" w:rsidR="00030359" w:rsidRDefault="00030359">
          <w:pPr>
            <w:pStyle w:val="TOC2"/>
            <w:rPr>
              <w:rFonts w:eastAsiaTheme="minorEastAsia"/>
              <w:bCs w:val="0"/>
              <w:noProof/>
              <w:color w:val="auto"/>
              <w:szCs w:val="24"/>
              <w:lang w:eastAsia="en-US"/>
            </w:rPr>
          </w:pPr>
          <w:r>
            <w:rPr>
              <w:noProof/>
            </w:rPr>
            <w:t>NODE MCU GPIO Pinout Diagram:</w:t>
          </w:r>
          <w:r>
            <w:rPr>
              <w:noProof/>
            </w:rPr>
            <w:tab/>
          </w:r>
          <w:r>
            <w:rPr>
              <w:noProof/>
            </w:rPr>
            <w:fldChar w:fldCharType="begin"/>
          </w:r>
          <w:r>
            <w:rPr>
              <w:noProof/>
            </w:rPr>
            <w:instrText xml:space="preserve"> PAGEREF _Toc529715549 \h </w:instrText>
          </w:r>
          <w:r>
            <w:rPr>
              <w:noProof/>
            </w:rPr>
          </w:r>
          <w:r>
            <w:rPr>
              <w:noProof/>
            </w:rPr>
            <w:fldChar w:fldCharType="separate"/>
          </w:r>
          <w:r>
            <w:rPr>
              <w:noProof/>
            </w:rPr>
            <w:t>7</w:t>
          </w:r>
          <w:r>
            <w:rPr>
              <w:noProof/>
            </w:rPr>
            <w:fldChar w:fldCharType="end"/>
          </w:r>
        </w:p>
        <w:p w14:paraId="3D987C09" w14:textId="62D394BD" w:rsidR="00030359" w:rsidRDefault="00030359">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_Toc529715550 \h </w:instrText>
          </w:r>
          <w:r>
            <w:rPr>
              <w:noProof/>
            </w:rPr>
          </w:r>
          <w:r>
            <w:rPr>
              <w:noProof/>
            </w:rPr>
            <w:fldChar w:fldCharType="separate"/>
          </w:r>
          <w:r>
            <w:rPr>
              <w:noProof/>
            </w:rPr>
            <w:t>8</w:t>
          </w:r>
          <w:r>
            <w:rPr>
              <w:noProof/>
            </w:rPr>
            <w:fldChar w:fldCharType="end"/>
          </w:r>
          <w:bookmarkStart w:id="0" w:name="_GoBack"/>
          <w:bookmarkEnd w:id="0"/>
        </w:p>
        <w:p w14:paraId="1DDB40AF" w14:textId="1F274FC8" w:rsidR="00030359" w:rsidRDefault="00030359">
          <w:pPr>
            <w:pStyle w:val="TOC1"/>
            <w:rPr>
              <w:rFonts w:asciiTheme="minorHAnsi" w:eastAsiaTheme="minorEastAsia" w:hAnsiTheme="minorHAnsi"/>
              <w:b w:val="0"/>
              <w:bCs w:val="0"/>
              <w:caps w:val="0"/>
              <w:noProof/>
              <w:color w:val="auto"/>
              <w:sz w:val="24"/>
              <w:lang w:eastAsia="en-US"/>
            </w:rPr>
          </w:pPr>
          <w:r>
            <w:rPr>
              <w:noProof/>
            </w:rPr>
            <w:t>Important Resources</w:t>
          </w:r>
          <w:r>
            <w:rPr>
              <w:noProof/>
            </w:rPr>
            <w:tab/>
          </w:r>
          <w:r>
            <w:rPr>
              <w:noProof/>
            </w:rPr>
            <w:fldChar w:fldCharType="begin"/>
          </w:r>
          <w:r>
            <w:rPr>
              <w:noProof/>
            </w:rPr>
            <w:instrText xml:space="preserve"> PAGEREF _Toc529715551 \h </w:instrText>
          </w:r>
          <w:r>
            <w:rPr>
              <w:noProof/>
            </w:rPr>
          </w:r>
          <w:r>
            <w:rPr>
              <w:noProof/>
            </w:rPr>
            <w:fldChar w:fldCharType="separate"/>
          </w:r>
          <w:r>
            <w:rPr>
              <w:noProof/>
            </w:rPr>
            <w:t>12</w:t>
          </w:r>
          <w:r>
            <w:rPr>
              <w:noProof/>
            </w:rPr>
            <w:fldChar w:fldCharType="end"/>
          </w:r>
        </w:p>
        <w:p w14:paraId="087A7AB5" w14:textId="2167B98A" w:rsidR="006743C8" w:rsidRPr="00926187" w:rsidRDefault="006743C8" w:rsidP="006743C8">
          <w:pPr>
            <w:rPr>
              <w:sz w:val="22"/>
              <w:szCs w:val="22"/>
            </w:rPr>
            <w:sectPr w:rsidR="006743C8"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14:paraId="5DC21844" w14:textId="77777777" w:rsidR="006743C8" w:rsidRDefault="006743C8" w:rsidP="006743C8">
      <w:pPr>
        <w:pStyle w:val="Heading1"/>
      </w:pPr>
      <w:bookmarkStart w:id="1" w:name="_Toc529715543"/>
      <w:r>
        <w:lastRenderedPageBreak/>
        <w:t>WElcome!</w:t>
      </w:r>
      <w:bookmarkEnd w:id="1"/>
    </w:p>
    <w:p w14:paraId="7A29D07A" w14:textId="77777777" w:rsidR="006743C8" w:rsidRDefault="006743C8" w:rsidP="006743C8">
      <w:r>
        <w:t xml:space="preserve">Thanks for attending one of my workshops, </w:t>
      </w:r>
      <w:r w:rsidR="00843B0A">
        <w:t>IoT for Smart Cities, Manufacturing, and Advanced Analytics from scratch</w:t>
      </w:r>
      <w:r>
        <w:t xml:space="preserve">! I am very excited that you have chosen to invest your time with me today, and in the spirit of respecting that investment, I have prepared this guide to make sure you have as much information as possible at your fingertips. It is broken into three sections: </w:t>
      </w:r>
    </w:p>
    <w:p w14:paraId="312FC81D" w14:textId="77777777" w:rsidR="006743C8" w:rsidRDefault="006743C8" w:rsidP="006743C8">
      <w:pPr>
        <w:pStyle w:val="ListParagraph"/>
        <w:numPr>
          <w:ilvl w:val="0"/>
          <w:numId w:val="17"/>
        </w:numPr>
      </w:pPr>
      <w:r>
        <w:t>The glossary of terms lists common terms I will use during the presentation that you should know</w:t>
      </w:r>
    </w:p>
    <w:p w14:paraId="111CDAAD" w14:textId="77777777" w:rsidR="006743C8" w:rsidRDefault="006743C8" w:rsidP="006743C8">
      <w:pPr>
        <w:pStyle w:val="ListParagraph"/>
        <w:numPr>
          <w:ilvl w:val="0"/>
          <w:numId w:val="17"/>
        </w:numPr>
      </w:pPr>
      <w:r>
        <w:t>The Useful Things section has some materials to help you during the course of the workshop that we will be using – charts, diagrams, etc.</w:t>
      </w:r>
    </w:p>
    <w:p w14:paraId="1AFDE608" w14:textId="77777777" w:rsidR="006743C8" w:rsidRDefault="006743C8" w:rsidP="006743C8">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14:paraId="196E89D0" w14:textId="77777777" w:rsidR="006743C8" w:rsidRDefault="006743C8" w:rsidP="006743C8">
      <w:r>
        <w:t>Thank you again for joining me today, and for investing in this session. I have worked hard to make sure you walk away with some new knowledge and skills that you can use to get started with your own projects!</w:t>
      </w:r>
    </w:p>
    <w:p w14:paraId="40A9C049" w14:textId="77777777" w:rsidR="006743C8" w:rsidRDefault="006743C8" w:rsidP="006743C8">
      <w:pPr>
        <w:pStyle w:val="ListParagraph"/>
        <w:ind w:left="720"/>
      </w:pPr>
    </w:p>
    <w:p w14:paraId="4B42948C" w14:textId="77777777" w:rsidR="006743C8" w:rsidRDefault="006743C8" w:rsidP="006743C8">
      <w:pPr>
        <w:pStyle w:val="Heading1"/>
      </w:pPr>
      <w:bookmarkStart w:id="2" w:name="_Toc529715544"/>
      <w:r>
        <w:lastRenderedPageBreak/>
        <w:t>Glossary</w:t>
      </w:r>
      <w:bookmarkEnd w:id="2"/>
    </w:p>
    <w:p w14:paraId="5449AB81" w14:textId="77777777" w:rsidR="006743C8" w:rsidRDefault="006743C8" w:rsidP="006743C8">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14:paraId="29455C3D" w14:textId="77777777" w:rsidR="006743C8" w:rsidRDefault="006743C8" w:rsidP="006743C8">
      <w:pPr>
        <w:pStyle w:val="Heading2"/>
      </w:pPr>
      <w:bookmarkStart w:id="3" w:name="_Toc529715545"/>
      <w:r>
        <w:t>Hardware Terms:</w:t>
      </w:r>
      <w:bookmarkEnd w:id="3"/>
    </w:p>
    <w:p w14:paraId="64F06AF9" w14:textId="77777777" w:rsidR="006743C8" w:rsidRDefault="006743C8" w:rsidP="006743C8">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14:paraId="7644B1FD" w14:textId="77777777" w:rsidR="006743C8" w:rsidRDefault="006743C8" w:rsidP="006743C8">
      <w:r>
        <w:rPr>
          <w:b/>
        </w:rPr>
        <w:t>Raspberry Pi</w:t>
      </w:r>
      <w:r>
        <w:t xml:space="preserve"> – an example of a Single Board Computer that was designed for hobbyists and enthusiasts to offer a low-cost, fully functional computer in a small form-factor.</w:t>
      </w:r>
    </w:p>
    <w:p w14:paraId="446D2774" w14:textId="77777777" w:rsidR="006743C8" w:rsidRPr="009D3869" w:rsidRDefault="006743C8" w:rsidP="006743C8">
      <w:r>
        <w:rPr>
          <w:b/>
        </w:rPr>
        <w:t>Sensor</w:t>
      </w:r>
      <w:r>
        <w:t xml:space="preserve"> – a piece of hardware that detects some sort of condition and provides a signal based on the condition. Our sensor detects sound.</w:t>
      </w:r>
    </w:p>
    <w:p w14:paraId="2A8F6063" w14:textId="77777777" w:rsidR="006743C8" w:rsidRPr="00D666DE" w:rsidRDefault="006743C8" w:rsidP="006743C8">
      <w:r>
        <w:rPr>
          <w:b/>
        </w:rPr>
        <w:t>PIN</w:t>
      </w:r>
      <w:r>
        <w:t xml:space="preserve"> – A part on a circuit board where an external device, sensor, input or output may be connected.</w:t>
      </w:r>
    </w:p>
    <w:p w14:paraId="5971883C" w14:textId="77777777" w:rsidR="006743C8" w:rsidRDefault="006743C8" w:rsidP="006743C8">
      <w:r>
        <w:rPr>
          <w:b/>
        </w:rPr>
        <w:t xml:space="preserve">GPIO </w:t>
      </w:r>
      <w:r>
        <w:t>– an acronym that stands for General Purpose Input/Output. It is used to refer to any pin that is not defined by the pin itself but is defined at runtime (see “runtime” under Software Terms).</w:t>
      </w:r>
    </w:p>
    <w:p w14:paraId="73845091" w14:textId="77777777" w:rsidR="006743C8" w:rsidRDefault="006743C8" w:rsidP="006743C8">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14:paraId="3613C4A9" w14:textId="77777777" w:rsidR="006743C8" w:rsidRPr="009A034B" w:rsidRDefault="006743C8" w:rsidP="006743C8">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14:paraId="2F6C5625" w14:textId="77777777" w:rsidR="006743C8" w:rsidRDefault="006743C8" w:rsidP="006743C8">
      <w:r>
        <w:rPr>
          <w:b/>
        </w:rPr>
        <w:t>LED</w:t>
      </w:r>
      <w:r>
        <w:t xml:space="preserve"> – Light Emitting Diode – a small device that uses a lot of very deep scientific principles to emit light. For our purposes, it is a small, electric light that can operate at VERY low voltage.</w:t>
      </w:r>
    </w:p>
    <w:p w14:paraId="6A319F9B" w14:textId="77777777" w:rsidR="006743C8" w:rsidRPr="008908DA" w:rsidRDefault="006743C8" w:rsidP="006743C8">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14:paraId="0CC4F92B" w14:textId="77777777" w:rsidR="006743C8" w:rsidRPr="008908DA" w:rsidRDefault="006743C8" w:rsidP="006743C8">
      <w:r>
        <w:rPr>
          <w:b/>
        </w:rPr>
        <w:t>Resistance</w:t>
      </w:r>
      <w:r>
        <w:t xml:space="preserve"> – a property in electronics that allows us to reduce and control the flow of electricity through a circuit.</w:t>
      </w:r>
    </w:p>
    <w:p w14:paraId="7B97A3C2" w14:textId="77777777" w:rsidR="006743C8" w:rsidRDefault="006743C8" w:rsidP="006743C8">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14:paraId="03725213" w14:textId="77777777" w:rsidR="006743C8" w:rsidRDefault="006743C8" w:rsidP="006743C8">
      <w:r>
        <w:rPr>
          <w:b/>
        </w:rPr>
        <w:t>Pinout</w:t>
      </w:r>
      <w:r>
        <w:t xml:space="preserve"> – this is the map of the Pins on the SBC to their function. Pinouts are critical for wiring a circuit – without it you do not know what the pins do!</w:t>
      </w:r>
    </w:p>
    <w:p w14:paraId="53C35B79" w14:textId="77777777" w:rsidR="006743C8" w:rsidRDefault="006743C8" w:rsidP="006743C8">
      <w:r>
        <w:rPr>
          <w:b/>
        </w:rPr>
        <w:t>Potentiometer</w:t>
      </w:r>
      <w:r>
        <w:t xml:space="preserve"> a “variable resistor” that allows you to control the resistance of electricity through a circuit. Often embedded on a sensor, but can also be added by itself</w:t>
      </w:r>
    </w:p>
    <w:p w14:paraId="0899101F" w14:textId="77777777" w:rsidR="00843B0A" w:rsidRDefault="00843B0A" w:rsidP="006743C8">
      <w:r>
        <w:rPr>
          <w:b/>
        </w:rPr>
        <w:t>ESP8266</w:t>
      </w:r>
      <w:r>
        <w:t xml:space="preserve"> – a type of single board computer with a very small form factor that runs a stripped-down basic OS for real-time command and control of hardware devices like sensors and LEDs</w:t>
      </w:r>
    </w:p>
    <w:p w14:paraId="730C1C99" w14:textId="77777777" w:rsidR="00843B0A" w:rsidRPr="00843B0A" w:rsidRDefault="00843B0A" w:rsidP="006743C8">
      <w:proofErr w:type="spellStart"/>
      <w:r>
        <w:rPr>
          <w:b/>
        </w:rPr>
        <w:lastRenderedPageBreak/>
        <w:t>NodeMCU</w:t>
      </w:r>
      <w:proofErr w:type="spellEnd"/>
      <w:r>
        <w:t xml:space="preserve"> – a type of ESP8266 with a fully integrated </w:t>
      </w:r>
      <w:proofErr w:type="spellStart"/>
      <w:r>
        <w:t>wifi</w:t>
      </w:r>
      <w:proofErr w:type="spellEnd"/>
      <w:r>
        <w:t xml:space="preserve">, GPIO, and power circuit subsystem, making it much </w:t>
      </w:r>
      <w:proofErr w:type="gramStart"/>
      <w:r>
        <w:t>more simple</w:t>
      </w:r>
      <w:proofErr w:type="gramEnd"/>
      <w:r>
        <w:t xml:space="preserve"> to use for prototyping.</w:t>
      </w:r>
    </w:p>
    <w:p w14:paraId="32B20149" w14:textId="77777777" w:rsidR="006743C8" w:rsidRPr="00D666DE" w:rsidRDefault="006743C8" w:rsidP="006743C8"/>
    <w:p w14:paraId="71E80FFA" w14:textId="77777777" w:rsidR="006743C8" w:rsidRPr="00D666DE" w:rsidRDefault="006743C8" w:rsidP="006743C8">
      <w:pPr>
        <w:pStyle w:val="Heading2"/>
      </w:pPr>
      <w:bookmarkStart w:id="4" w:name="_Toc529715546"/>
      <w:r>
        <w:t>Software Terms:</w:t>
      </w:r>
      <w:bookmarkEnd w:id="4"/>
    </w:p>
    <w:p w14:paraId="6EB9EE71" w14:textId="77777777" w:rsidR="006743C8" w:rsidRDefault="006743C8" w:rsidP="006743C8">
      <w:r>
        <w:rPr>
          <w:b/>
        </w:rPr>
        <w:t>Code</w:t>
      </w:r>
      <w:r>
        <w:t xml:space="preserve"> – the underlying construct of any computer software, app website, or anything that has to do with computers. There are many, many types of code. Code is written in different languages. Like all languages, all different code languages have their own syntax, grammar rules, and general flow.</w:t>
      </w:r>
    </w:p>
    <w:p w14:paraId="6DFD525E" w14:textId="77777777" w:rsidR="006743C8" w:rsidRDefault="00843B0A" w:rsidP="006743C8">
      <w:r>
        <w:rPr>
          <w:b/>
        </w:rPr>
        <w:t>C/C++</w:t>
      </w:r>
      <w:r w:rsidR="006743C8">
        <w:rPr>
          <w:b/>
        </w:rPr>
        <w:t xml:space="preserve"> – </w:t>
      </w:r>
      <w:r w:rsidR="006743C8">
        <w:t xml:space="preserve">A type of code language. There are many, this one is one we will use. It is good for things like hardware interfaces because </w:t>
      </w:r>
      <w:r>
        <w:t>it is lightweight and extremely fast to execute</w:t>
      </w:r>
      <w:r w:rsidR="006743C8">
        <w:t>.</w:t>
      </w:r>
    </w:p>
    <w:p w14:paraId="2A4DE0F4" w14:textId="77777777" w:rsidR="00843B0A" w:rsidRPr="00843B0A" w:rsidRDefault="00843B0A" w:rsidP="006743C8">
      <w:proofErr w:type="spellStart"/>
      <w:r>
        <w:rPr>
          <w:b/>
        </w:rPr>
        <w:t>NodeRED</w:t>
      </w:r>
      <w:proofErr w:type="spellEnd"/>
      <w:r>
        <w:t xml:space="preserve"> – Another type of code we will use. </w:t>
      </w:r>
      <w:proofErr w:type="spellStart"/>
      <w:r>
        <w:t>NodeRED</w:t>
      </w:r>
      <w:proofErr w:type="spellEnd"/>
      <w:r>
        <w:t xml:space="preserve"> is built on top of Node.js and is a “flow based” visual editor, meaning it uses drag-and-drop elements arranged in a workflow to provide structure to the underlying execution.</w:t>
      </w:r>
    </w:p>
    <w:p w14:paraId="08BBAD69" w14:textId="77777777" w:rsidR="006743C8" w:rsidRDefault="006743C8" w:rsidP="006743C8">
      <w:r>
        <w:rPr>
          <w:b/>
        </w:rPr>
        <w:t>Runtime</w:t>
      </w:r>
      <w:r>
        <w:t xml:space="preserve"> – the time during which your code is running. This is when all the things you are telling the computer through your code to do actually happen.</w:t>
      </w:r>
    </w:p>
    <w:p w14:paraId="22F85489" w14:textId="77777777" w:rsidR="006743C8" w:rsidRDefault="006743C8" w:rsidP="006743C8">
      <w:r>
        <w:rPr>
          <w:b/>
        </w:rPr>
        <w:t>Bug</w:t>
      </w:r>
      <w:r>
        <w:t xml:space="preserve"> – an undocumented feature of your code. This is a behavior that you did not expect based on a set of conditions that happen through the use of your cod.</w:t>
      </w:r>
    </w:p>
    <w:p w14:paraId="2BCFD8DF" w14:textId="77777777" w:rsidR="006743C8" w:rsidRDefault="006743C8" w:rsidP="006743C8">
      <w:r>
        <w:rPr>
          <w:b/>
        </w:rPr>
        <w:t>Runtime Error (also debug error, compiler error)</w:t>
      </w:r>
      <w:r>
        <w:t xml:space="preserve"> – happens because you have something incorrect in the code. Usually this is caused by poor syntax or trying to do things in the code that the code doesn’t allow.</w:t>
      </w:r>
    </w:p>
    <w:p w14:paraId="5FBFB954" w14:textId="77777777" w:rsidR="006743C8" w:rsidRDefault="006743C8" w:rsidP="006743C8">
      <w:r>
        <w:rPr>
          <w:b/>
        </w:rPr>
        <w:t>Loop</w:t>
      </w:r>
      <w:r>
        <w:t xml:space="preserve"> – a flow in code that is controlled by executing a test for a condition, and then responding by doing something until the test is passed. Examples of loops are: FOR, WHILE, IF, DO, and INFINITE</w:t>
      </w:r>
    </w:p>
    <w:p w14:paraId="5935AEF2" w14:textId="77777777" w:rsidR="006743C8" w:rsidRDefault="006743C8" w:rsidP="006743C8">
      <w:r>
        <w:rPr>
          <w:b/>
        </w:rPr>
        <w:t>Comment</w:t>
      </w:r>
      <w:r>
        <w:t xml:space="preserve"> – the most important part of any code. Comments are your notes to future generations about your code; why it is what it is, what it does, and how you got it there. Comment early and often for best results! </w:t>
      </w:r>
    </w:p>
    <w:p w14:paraId="7B85552C" w14:textId="77777777" w:rsidR="006743C8" w:rsidRPr="00754E2E" w:rsidRDefault="006743C8" w:rsidP="006743C8">
      <w:r>
        <w:rPr>
          <w:b/>
        </w:rPr>
        <w:lastRenderedPageBreak/>
        <w:t>Comment</w:t>
      </w:r>
      <w:r>
        <w:t xml:space="preserve"> </w:t>
      </w:r>
      <w:r>
        <w:rPr>
          <w:b/>
        </w:rPr>
        <w:t xml:space="preserve">Out </w:t>
      </w:r>
      <w:r>
        <w:t xml:space="preserve">– yes there is another type of comment! This one allows you to try different things without deleting code. By “commenting out” code you can keep it in the program and try different things. </w:t>
      </w:r>
    </w:p>
    <w:p w14:paraId="45218254" w14:textId="77777777" w:rsidR="006743C8" w:rsidRDefault="006743C8" w:rsidP="006743C8">
      <w:r>
        <w:rPr>
          <w:b/>
        </w:rPr>
        <w:t>Variable</w:t>
      </w:r>
      <w:r>
        <w:t xml:space="preserve"> – much like the name implies, it is something that can have a variable definition. Variables are assigned to a value/values in your code and can be of many “types”</w:t>
      </w:r>
    </w:p>
    <w:p w14:paraId="3191A868" w14:textId="77777777" w:rsidR="006743C8" w:rsidRDefault="006743C8" w:rsidP="006743C8">
      <w:pPr>
        <w:ind w:left="720"/>
      </w:pPr>
      <w:r>
        <w:rPr>
          <w:b/>
        </w:rPr>
        <w:t>String</w:t>
      </w:r>
      <w:r>
        <w:t xml:space="preserve"> – just what it sounds like, a string is any string of text</w:t>
      </w:r>
    </w:p>
    <w:p w14:paraId="3BF67A18" w14:textId="77777777" w:rsidR="006743C8" w:rsidRDefault="006743C8" w:rsidP="006743C8">
      <w:pPr>
        <w:ind w:left="720"/>
      </w:pPr>
      <w:r>
        <w:rPr>
          <w:b/>
        </w:rPr>
        <w:t>Number</w:t>
      </w:r>
      <w:r>
        <w:t xml:space="preserve"> – numbers can have MANY types of values depending on the language. </w:t>
      </w:r>
    </w:p>
    <w:p w14:paraId="79B6BC2A" w14:textId="77777777" w:rsidR="006743C8" w:rsidRPr="00BF5EDD" w:rsidRDefault="006743C8" w:rsidP="006743C8">
      <w:pPr>
        <w:ind w:left="720"/>
      </w:pPr>
      <w:r>
        <w:rPr>
          <w:b/>
        </w:rPr>
        <w:t>Keyword</w:t>
      </w:r>
      <w:r>
        <w:t xml:space="preserve"> – keywords are reserved words that the language pre-defines and are key to the language itself. IF, ELSE, </w:t>
      </w:r>
      <w:r w:rsidR="00843B0A">
        <w:t>and END are all keyword examples</w:t>
      </w:r>
    </w:p>
    <w:p w14:paraId="725D821A" w14:textId="77777777" w:rsidR="006743C8" w:rsidRPr="00BF5EDD" w:rsidRDefault="006743C8" w:rsidP="006743C8">
      <w:r>
        <w:rPr>
          <w:b/>
        </w:rPr>
        <w:t>Code Block</w:t>
      </w:r>
      <w:r>
        <w:t xml:space="preserve"> – a logical area of the code that is one part of the overall program. </w:t>
      </w:r>
    </w:p>
    <w:p w14:paraId="0855208D" w14:textId="77777777" w:rsidR="006743C8" w:rsidRDefault="006743C8" w:rsidP="006743C8"/>
    <w:p w14:paraId="44CE7380" w14:textId="77777777" w:rsidR="006743C8" w:rsidRDefault="006743C8" w:rsidP="006743C8">
      <w:r>
        <w:br w:type="page"/>
      </w:r>
    </w:p>
    <w:p w14:paraId="3F31CAC5" w14:textId="77777777" w:rsidR="006743C8" w:rsidRDefault="009E2291" w:rsidP="006743C8">
      <w:pPr>
        <w:pStyle w:val="Heading1"/>
      </w:pPr>
      <w:bookmarkStart w:id="5" w:name="_Toc529715547"/>
      <w:r>
        <w:rPr>
          <w:noProof/>
        </w:rPr>
        <w:lastRenderedPageBreak/>
        <w:drawing>
          <wp:anchor distT="0" distB="0" distL="114300" distR="114300" simplePos="0" relativeHeight="251683840" behindDoc="0" locked="0" layoutInCell="1" allowOverlap="1" wp14:anchorId="75E94012" wp14:editId="104BED0D">
            <wp:simplePos x="0" y="0"/>
            <wp:positionH relativeFrom="column">
              <wp:posOffset>2787650</wp:posOffset>
            </wp:positionH>
            <wp:positionV relativeFrom="paragraph">
              <wp:posOffset>1689100</wp:posOffset>
            </wp:positionV>
            <wp:extent cx="1295400" cy="1295400"/>
            <wp:effectExtent l="0" t="0" r="0" b="0"/>
            <wp:wrapThrough wrapText="bothSides">
              <wp:wrapPolygon edited="0">
                <wp:start x="0" y="0"/>
                <wp:lineTo x="0" y="21388"/>
                <wp:lineTo x="21388" y="21388"/>
                <wp:lineTo x="213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R Sen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r w:rsidR="00843B0A">
        <w:rPr>
          <w:noProof/>
        </w:rPr>
        <mc:AlternateContent>
          <mc:Choice Requires="wps">
            <w:drawing>
              <wp:anchor distT="0" distB="0" distL="114300" distR="114300" simplePos="0" relativeHeight="251674624" behindDoc="0" locked="0" layoutInCell="1" allowOverlap="1" wp14:anchorId="4BD1BE99" wp14:editId="4889DA3C">
                <wp:simplePos x="0" y="0"/>
                <wp:positionH relativeFrom="column">
                  <wp:posOffset>1454150</wp:posOffset>
                </wp:positionH>
                <wp:positionV relativeFrom="paragraph">
                  <wp:posOffset>2984500</wp:posOffset>
                </wp:positionV>
                <wp:extent cx="16256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6256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B45B8A" id="_x0000_t32" coordsize="21600,21600" o:spt="32" o:oned="t" path="m,l21600,21600e" filled="f">
                <v:path arrowok="t" fillok="f" o:connecttype="none"/>
                <o:lock v:ext="edit" shapetype="t"/>
              </v:shapetype>
              <v:shape id="Straight Arrow Connector 4" o:spid="_x0000_s1026" type="#_x0000_t32" style="position:absolute;margin-left:114.5pt;margin-top:235pt;width:128pt;height:9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" strokecolor="#f75952 [3204]" strokeweight=".5pt">
                <v:stroke endarrow="block" joinstyle="miter"/>
              </v:shape>
            </w:pict>
          </mc:Fallback>
        </mc:AlternateContent>
      </w:r>
      <w:r w:rsidR="006743C8">
        <w:rPr>
          <w:noProof/>
        </w:rPr>
        <mc:AlternateContent>
          <mc:Choice Requires="wps">
            <w:drawing>
              <wp:anchor distT="0" distB="0" distL="114300" distR="114300" simplePos="0" relativeHeight="251672576" behindDoc="0" locked="0" layoutInCell="1" allowOverlap="1" wp14:anchorId="6B8603CA" wp14:editId="0F4C4DFA">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0EC3B5DB" w14:textId="77777777" w:rsidR="006743C8" w:rsidRPr="00A5456B" w:rsidRDefault="006743C8" w:rsidP="006743C8">
                            <w:pPr>
                              <w:pStyle w:val="Caption"/>
                              <w:rPr>
                                <w:b/>
                                <w:caps/>
                                <w:noProof/>
                                <w:color w:val="2A2A2A" w:themeColor="text2"/>
                                <w:sz w:val="90"/>
                              </w:rPr>
                            </w:pPr>
                            <w:r>
                              <w:t>What's In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8603CA"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14:paraId="0EC3B5DB" w14:textId="77777777" w:rsidR="006743C8" w:rsidRPr="00A5456B" w:rsidRDefault="006743C8" w:rsidP="006743C8">
                      <w:pPr>
                        <w:pStyle w:val="Caption"/>
                        <w:rPr>
                          <w:b/>
                          <w:caps/>
                          <w:noProof/>
                          <w:color w:val="2A2A2A" w:themeColor="text2"/>
                          <w:sz w:val="90"/>
                        </w:rPr>
                      </w:pPr>
                      <w:r>
                        <w:t>What's In The Box!?</w:t>
                      </w:r>
                    </w:p>
                  </w:txbxContent>
                </v:textbox>
              </v:shape>
            </w:pict>
          </mc:Fallback>
        </mc:AlternateContent>
      </w:r>
      <w:r w:rsidR="006743C8">
        <w:rPr>
          <w:noProof/>
        </w:rPr>
        <w:drawing>
          <wp:anchor distT="0" distB="0" distL="114300" distR="114300" simplePos="0" relativeHeight="251671552" behindDoc="0" locked="0" layoutInCell="1" allowOverlap="1" wp14:anchorId="7D583161" wp14:editId="3B6B53F8">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6">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6743C8">
        <w:rPr>
          <w:noProof/>
        </w:rPr>
        <w:drawing>
          <wp:anchor distT="0" distB="0" distL="114300" distR="114300" simplePos="0" relativeHeight="251660288" behindDoc="0" locked="0" layoutInCell="1" allowOverlap="1" wp14:anchorId="1F812324" wp14:editId="382DF1F2">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7">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6743C8">
        <w:rPr>
          <w:noProof/>
        </w:rPr>
        <mc:AlternateContent>
          <mc:Choice Requires="wps">
            <w:drawing>
              <wp:anchor distT="0" distB="0" distL="114300" distR="114300" simplePos="0" relativeHeight="251664384" behindDoc="0" locked="0" layoutInCell="1" allowOverlap="1" wp14:anchorId="55A7B0E5" wp14:editId="1D3A352F">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8D33D" id="Straight Arrow Connector 9" o:spid="_x0000_s1026" type="#_x0000_t32" style="position:absolute;margin-left:96pt;margin-top:218pt;width:283pt;height:1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6743C8">
        <w:t>Usefull information</w:t>
      </w:r>
      <w:bookmarkEnd w:id="5"/>
    </w:p>
    <w:p w14:paraId="743CB62A" w14:textId="77777777" w:rsidR="006743C8" w:rsidRDefault="006743C8" w:rsidP="006743C8">
      <w:pPr>
        <w:pStyle w:val="Heading2"/>
      </w:pPr>
      <w:bookmarkStart w:id="6" w:name="_Toc529715548"/>
      <w:r>
        <w:rPr>
          <w:noProof/>
        </w:rPr>
        <w:drawing>
          <wp:anchor distT="0" distB="0" distL="114300" distR="114300" simplePos="0" relativeHeight="251661312" behindDoc="0" locked="0" layoutInCell="1" allowOverlap="1" wp14:anchorId="5D170671" wp14:editId="575F09FF">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8">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t>Parts list:</w:t>
      </w:r>
      <w:bookmarkEnd w:id="6"/>
    </w:p>
    <w:p w14:paraId="582557DA" w14:textId="77777777" w:rsidR="006743C8" w:rsidRDefault="006743C8" w:rsidP="006743C8">
      <w:r>
        <w:t xml:space="preserve">1 x </w:t>
      </w:r>
      <w:r w:rsidR="00843B0A">
        <w:t>PIR</w:t>
      </w:r>
      <w:r>
        <w:t xml:space="preserve"> sensor: </w:t>
      </w:r>
    </w:p>
    <w:p w14:paraId="2BA823EF" w14:textId="77777777" w:rsidR="006743C8" w:rsidRDefault="006743C8" w:rsidP="006743C8">
      <w:r>
        <w:rPr>
          <w:noProof/>
        </w:rPr>
        <mc:AlternateContent>
          <mc:Choice Requires="wps">
            <w:drawing>
              <wp:anchor distT="0" distB="0" distL="114300" distR="114300" simplePos="0" relativeHeight="251665408" behindDoc="0" locked="0" layoutInCell="1" allowOverlap="1" wp14:anchorId="740F5985" wp14:editId="0BEA3403">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30940" id="Straight Arrow Connector 10" o:spid="_x0000_s1026" type="#_x0000_t32" style="position:absolute;margin-left:158pt;margin-top:6.65pt;width:175pt;height:29.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Pr>
          <w:noProof/>
        </w:rPr>
        <w:drawing>
          <wp:anchor distT="0" distB="0" distL="114300" distR="114300" simplePos="0" relativeHeight="251662336" behindDoc="0" locked="0" layoutInCell="1" allowOverlap="1" wp14:anchorId="32DA11C3" wp14:editId="72E821EE">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9">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t xml:space="preserve">1 x Breadboard: </w:t>
      </w:r>
    </w:p>
    <w:p w14:paraId="6C774437" w14:textId="77777777" w:rsidR="006743C8" w:rsidRDefault="006743C8" w:rsidP="006743C8">
      <w:r>
        <w:rPr>
          <w:noProof/>
        </w:rPr>
        <mc:AlternateContent>
          <mc:Choice Requires="wps">
            <w:drawing>
              <wp:anchor distT="0" distB="0" distL="114300" distR="114300" simplePos="0" relativeHeight="251666432" behindDoc="0" locked="0" layoutInCell="1" allowOverlap="1" wp14:anchorId="4E6A9B39" wp14:editId="6AD1CBF8">
                <wp:simplePos x="0" y="0"/>
                <wp:positionH relativeFrom="column">
                  <wp:posOffset>1187450</wp:posOffset>
                </wp:positionH>
                <wp:positionV relativeFrom="paragraph">
                  <wp:posOffset>351790</wp:posOffset>
                </wp:positionV>
                <wp:extent cx="34290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4290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8BB88" id="Straight Arrow Connector 11" o:spid="_x0000_s1026" type="#_x0000_t32" style="position:absolute;margin-left:93.5pt;margin-top:27.7pt;width:270pt;height:10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" strokecolor="#f75952 [3204]" strokeweight=".5pt">
                <v:stroke endarrow="block" joinstyle="miter"/>
              </v:shape>
            </w:pict>
          </mc:Fallback>
        </mc:AlternateContent>
      </w:r>
      <w:r w:rsidR="00843B0A">
        <w:t xml:space="preserve">3 x M:M and 3x </w:t>
      </w:r>
      <w:proofErr w:type="gramStart"/>
      <w:r w:rsidR="00843B0A">
        <w:t>M:F</w:t>
      </w:r>
      <w:proofErr w:type="gramEnd"/>
      <w:r w:rsidR="00843B0A">
        <w:t xml:space="preserve"> wires</w:t>
      </w:r>
      <w:r>
        <w:t>:</w:t>
      </w:r>
      <w:r w:rsidRPr="009A034B">
        <w:rPr>
          <w:noProof/>
        </w:rPr>
        <w:t xml:space="preserve"> </w:t>
      </w:r>
    </w:p>
    <w:p w14:paraId="3680DB41" w14:textId="77777777" w:rsidR="006743C8" w:rsidRDefault="006743C8" w:rsidP="006743C8">
      <w:r>
        <w:t>1 x Red LED:</w:t>
      </w:r>
      <w:r w:rsidRPr="009A034B">
        <w:rPr>
          <w:noProof/>
        </w:rPr>
        <w:t xml:space="preserve"> </w:t>
      </w:r>
    </w:p>
    <w:p w14:paraId="08682E66" w14:textId="77777777" w:rsidR="006743C8" w:rsidRDefault="006743C8" w:rsidP="006743C8">
      <w:r>
        <w:rPr>
          <w:noProof/>
        </w:rPr>
        <mc:AlternateContent>
          <mc:Choice Requires="wps">
            <w:drawing>
              <wp:anchor distT="0" distB="0" distL="114300" distR="114300" simplePos="0" relativeHeight="251667456" behindDoc="0" locked="0" layoutInCell="1" allowOverlap="1" wp14:anchorId="61F6C7EA" wp14:editId="53604EF2">
                <wp:simplePos x="0" y="0"/>
                <wp:positionH relativeFrom="column">
                  <wp:posOffset>1339850</wp:posOffset>
                </wp:positionH>
                <wp:positionV relativeFrom="paragraph">
                  <wp:posOffset>102870</wp:posOffset>
                </wp:positionV>
                <wp:extent cx="3479800" cy="160655"/>
                <wp:effectExtent l="0" t="0" r="63500" b="67945"/>
                <wp:wrapNone/>
                <wp:docPr id="12" name="Straight Arrow Connector 12"/>
                <wp:cNvGraphicFramePr/>
                <a:graphic xmlns:a="http://schemas.openxmlformats.org/drawingml/2006/main">
                  <a:graphicData uri="http://schemas.microsoft.com/office/word/2010/wordprocessingShape">
                    <wps:wsp>
                      <wps:cNvCnPr/>
                      <wps:spPr>
                        <a:xfrm>
                          <a:off x="0" y="0"/>
                          <a:ext cx="3479800" cy="160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BB89E" id="Straight Arrow Connector 12" o:spid="_x0000_s1026" type="#_x0000_t32" style="position:absolute;margin-left:105.5pt;margin-top:8.1pt;width:274pt;height:1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" strokecolor="#f75952 [3204]" strokeweight=".5pt">
                <v:stroke endarrow="block" joinstyle="miter"/>
              </v:shape>
            </w:pict>
          </mc:Fallback>
        </mc:AlternateContent>
      </w:r>
      <w:r>
        <w:rPr>
          <w:noProof/>
        </w:rPr>
        <w:drawing>
          <wp:anchor distT="0" distB="0" distL="114300" distR="114300" simplePos="0" relativeHeight="251663360" behindDoc="0" locked="0" layoutInCell="1" allowOverlap="1" wp14:anchorId="30C18C2E" wp14:editId="0C2B9AA1">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20">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t>1 x Green LED:</w:t>
      </w:r>
      <w:r w:rsidRPr="009A034B">
        <w:rPr>
          <w:noProof/>
        </w:rPr>
        <w:t xml:space="preserve"> </w:t>
      </w:r>
    </w:p>
    <w:p w14:paraId="1FC8B41B" w14:textId="77777777" w:rsidR="009E2291" w:rsidRDefault="009E2291" w:rsidP="006743C8">
      <w:r>
        <w:rPr>
          <w:noProof/>
        </w:rPr>
        <mc:AlternateContent>
          <mc:Choice Requires="wps">
            <w:drawing>
              <wp:anchor distT="0" distB="0" distL="114300" distR="114300" simplePos="0" relativeHeight="251688960" behindDoc="0" locked="0" layoutInCell="1" allowOverlap="1" wp14:anchorId="77D8022B" wp14:editId="34D81DAA">
                <wp:simplePos x="0" y="0"/>
                <wp:positionH relativeFrom="column">
                  <wp:posOffset>1225550</wp:posOffset>
                </wp:positionH>
                <wp:positionV relativeFrom="paragraph">
                  <wp:posOffset>76834</wp:posOffset>
                </wp:positionV>
                <wp:extent cx="3441700" cy="682625"/>
                <wp:effectExtent l="0" t="0" r="38100" b="53975"/>
                <wp:wrapNone/>
                <wp:docPr id="32" name="Straight Arrow Connector 32"/>
                <wp:cNvGraphicFramePr/>
                <a:graphic xmlns:a="http://schemas.openxmlformats.org/drawingml/2006/main">
                  <a:graphicData uri="http://schemas.microsoft.com/office/word/2010/wordprocessingShape">
                    <wps:wsp>
                      <wps:cNvCnPr/>
                      <wps:spPr>
                        <a:xfrm>
                          <a:off x="0" y="0"/>
                          <a:ext cx="3441700" cy="682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EF57" id="Straight Arrow Connector 32" o:spid="_x0000_s1026" type="#_x0000_t32" style="position:absolute;margin-left:96.5pt;margin-top:6.05pt;width:271pt;height:5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" strokecolor="#f75952 [3204]" strokeweight=".5pt">
                <v:stroke endarrow="block" joinstyle="miter"/>
              </v:shape>
            </w:pict>
          </mc:Fallback>
        </mc:AlternateContent>
      </w:r>
      <w:r>
        <w:t>2 x Resistors:</w:t>
      </w:r>
    </w:p>
    <w:p w14:paraId="71B23A5C" w14:textId="77777777" w:rsidR="006743C8" w:rsidRDefault="009E2291" w:rsidP="006743C8">
      <w:r>
        <w:rPr>
          <w:noProof/>
        </w:rPr>
        <w:drawing>
          <wp:anchor distT="0" distB="0" distL="114300" distR="114300" simplePos="0" relativeHeight="251686912" behindDoc="0" locked="0" layoutInCell="1" allowOverlap="1" wp14:anchorId="4D679C86" wp14:editId="1AECAA08">
            <wp:simplePos x="0" y="0"/>
            <wp:positionH relativeFrom="column">
              <wp:posOffset>4660900</wp:posOffset>
            </wp:positionH>
            <wp:positionV relativeFrom="paragraph">
              <wp:posOffset>272415</wp:posOffset>
            </wp:positionV>
            <wp:extent cx="1181100" cy="1181100"/>
            <wp:effectExtent l="0" t="0" r="0" b="0"/>
            <wp:wrapThrough wrapText="bothSides">
              <wp:wrapPolygon edited="0">
                <wp:start x="0" y="0"/>
                <wp:lineTo x="0" y="21368"/>
                <wp:lineTo x="21368" y="21368"/>
                <wp:lineTo x="21368" y="0"/>
                <wp:lineTo x="0" y="0"/>
              </wp:wrapPolygon>
            </wp:wrapThrough>
            <wp:docPr id="31" name="Picture 31" descr="A close up of a cabl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st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7E8AFFD8" wp14:editId="3585EF64">
                <wp:simplePos x="0" y="0"/>
                <wp:positionH relativeFrom="column">
                  <wp:posOffset>2393950</wp:posOffset>
                </wp:positionH>
                <wp:positionV relativeFrom="paragraph">
                  <wp:posOffset>201295</wp:posOffset>
                </wp:positionV>
                <wp:extent cx="304800" cy="736600"/>
                <wp:effectExtent l="0" t="0" r="38100" b="38100"/>
                <wp:wrapNone/>
                <wp:docPr id="14" name="Straight Arrow Connector 14"/>
                <wp:cNvGraphicFramePr/>
                <a:graphic xmlns:a="http://schemas.openxmlformats.org/drawingml/2006/main">
                  <a:graphicData uri="http://schemas.microsoft.com/office/word/2010/wordprocessingShape">
                    <wps:wsp>
                      <wps:cNvCnPr/>
                      <wps:spPr>
                        <a:xfrm>
                          <a:off x="0" y="0"/>
                          <a:ext cx="30480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07608" id="Straight Arrow Connector 14" o:spid="_x0000_s1026" type="#_x0000_t32" style="position:absolute;margin-left:188.5pt;margin-top:15.85pt;width:24pt;height: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" strokecolor="#f75952 [3204]" strokeweight=".5pt">
                <v:stroke endarrow="block" joinstyle="miter"/>
              </v:shape>
            </w:pict>
          </mc:Fallback>
        </mc:AlternateContent>
      </w:r>
      <w:r w:rsidR="006743C8">
        <w:t xml:space="preserve">1 x </w:t>
      </w:r>
      <w:proofErr w:type="spellStart"/>
      <w:r w:rsidR="00843B0A">
        <w:t>NodeMCU</w:t>
      </w:r>
      <w:proofErr w:type="spellEnd"/>
      <w:r w:rsidR="006743C8">
        <w:t xml:space="preserve"> with power cord:</w:t>
      </w:r>
    </w:p>
    <w:p w14:paraId="5D75D15C" w14:textId="77777777" w:rsidR="00843B0A" w:rsidRPr="00D54C72" w:rsidRDefault="009E2291" w:rsidP="006743C8">
      <w:r>
        <w:rPr>
          <w:noProof/>
        </w:rPr>
        <mc:AlternateContent>
          <mc:Choice Requires="wps">
            <w:drawing>
              <wp:anchor distT="0" distB="0" distL="114300" distR="114300" simplePos="0" relativeHeight="251682816" behindDoc="0" locked="0" layoutInCell="1" allowOverlap="1" wp14:anchorId="6E3D94C9" wp14:editId="4B81CB78">
                <wp:simplePos x="0" y="0"/>
                <wp:positionH relativeFrom="column">
                  <wp:posOffset>768350</wp:posOffset>
                </wp:positionH>
                <wp:positionV relativeFrom="paragraph">
                  <wp:posOffset>189230</wp:posOffset>
                </wp:positionV>
                <wp:extent cx="419100" cy="273050"/>
                <wp:effectExtent l="25400" t="0" r="12700" b="31750"/>
                <wp:wrapNone/>
                <wp:docPr id="20" name="Straight Arrow Connector 20"/>
                <wp:cNvGraphicFramePr/>
                <a:graphic xmlns:a="http://schemas.openxmlformats.org/drawingml/2006/main">
                  <a:graphicData uri="http://schemas.microsoft.com/office/word/2010/wordprocessingShape">
                    <wps:wsp>
                      <wps:cNvCnPr/>
                      <wps:spPr>
                        <a:xfrm flipH="1">
                          <a:off x="0" y="0"/>
                          <a:ext cx="41910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C7440" id="Straight Arrow Connector 20" o:spid="_x0000_s1026" type="#_x0000_t32" style="position:absolute;margin-left:60.5pt;margin-top:14.9pt;width:33pt;height:21.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" strokecolor="#f75952 [3204]" strokeweight=".5pt">
                <v:stroke endarrow="block" joinstyle="miter"/>
              </v:shape>
            </w:pict>
          </mc:Fallback>
        </mc:AlternateContent>
      </w:r>
      <w:r w:rsidR="00843B0A">
        <w:t>1 x 3D Printed Standoff</w:t>
      </w:r>
      <w:r>
        <w:t>:</w:t>
      </w:r>
    </w:p>
    <w:p w14:paraId="0BED8CAB" w14:textId="77777777" w:rsidR="006743C8" w:rsidRPr="00D54C72" w:rsidRDefault="009E2291" w:rsidP="006743C8">
      <w:r>
        <w:rPr>
          <w:rFonts w:asciiTheme="majorHAnsi" w:hAnsiTheme="majorHAnsi" w:cstheme="majorBidi"/>
          <w:b/>
          <w:caps/>
          <w:noProof/>
          <w:color w:val="2A2A2A" w:themeColor="text2"/>
          <w:sz w:val="28"/>
          <w:szCs w:val="26"/>
        </w:rPr>
        <w:drawing>
          <wp:anchor distT="0" distB="0" distL="114300" distR="114300" simplePos="0" relativeHeight="251685888" behindDoc="0" locked="0" layoutInCell="1" allowOverlap="1" wp14:anchorId="3949E694" wp14:editId="631F97C7">
            <wp:simplePos x="0" y="0"/>
            <wp:positionH relativeFrom="column">
              <wp:posOffset>194310</wp:posOffset>
            </wp:positionH>
            <wp:positionV relativeFrom="paragraph">
              <wp:posOffset>52070</wp:posOffset>
            </wp:positionV>
            <wp:extent cx="1058545" cy="1129030"/>
            <wp:effectExtent l="2858" t="0" r="0" b="0"/>
            <wp:wrapThrough wrapText="bothSides">
              <wp:wrapPolygon edited="0">
                <wp:start x="58" y="21655"/>
                <wp:lineTo x="21308" y="21655"/>
                <wp:lineTo x="21308" y="273"/>
                <wp:lineTo x="58" y="273"/>
                <wp:lineTo x="58" y="21655"/>
              </wp:wrapPolygon>
            </wp:wrapThrough>
            <wp:docPr id="28" name="Picture 28" descr="A circuit 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461.jpg"/>
                    <pic:cNvPicPr/>
                  </pic:nvPicPr>
                  <pic:blipFill rotWithShape="1">
                    <a:blip r:embed="rId22" cstate="print">
                      <a:extLst>
                        <a:ext uri="{28A0092B-C50C-407E-A947-70E740481C1C}">
                          <a14:useLocalDpi xmlns:a14="http://schemas.microsoft.com/office/drawing/2010/main" val="0"/>
                        </a:ext>
                      </a:extLst>
                    </a:blip>
                    <a:srcRect l="8743" t="1389" r="55968" b="70370"/>
                    <a:stretch/>
                  </pic:blipFill>
                  <pic:spPr bwMode="auto">
                    <a:xfrm rot="5400000">
                      <a:off x="0" y="0"/>
                      <a:ext cx="1058545" cy="112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A3238" w14:textId="77777777" w:rsidR="006743C8" w:rsidRDefault="009E2291" w:rsidP="006743C8">
      <w:pPr>
        <w:rPr>
          <w:rFonts w:asciiTheme="majorHAnsi" w:hAnsiTheme="majorHAnsi" w:cstheme="majorBidi"/>
          <w:b/>
          <w:caps/>
          <w:color w:val="2A2A2A" w:themeColor="text2"/>
          <w:sz w:val="28"/>
          <w:szCs w:val="26"/>
        </w:rPr>
      </w:pPr>
      <w:r>
        <w:rPr>
          <w:noProof/>
        </w:rPr>
        <w:drawing>
          <wp:anchor distT="0" distB="0" distL="114300" distR="114300" simplePos="0" relativeHeight="251659263" behindDoc="0" locked="0" layoutInCell="1" allowOverlap="1" wp14:anchorId="4B44F29B" wp14:editId="2F1C0677">
            <wp:simplePos x="0" y="0"/>
            <wp:positionH relativeFrom="column">
              <wp:posOffset>1916430</wp:posOffset>
            </wp:positionH>
            <wp:positionV relativeFrom="paragraph">
              <wp:posOffset>-283210</wp:posOffset>
            </wp:positionV>
            <wp:extent cx="2192020" cy="1066800"/>
            <wp:effectExtent l="0" t="0" r="5080" b="0"/>
            <wp:wrapThrough wrapText="bothSides">
              <wp:wrapPolygon edited="0">
                <wp:start x="0" y="0"/>
                <wp:lineTo x="0" y="21343"/>
                <wp:lineTo x="21525" y="21343"/>
                <wp:lineTo x="21525" y="0"/>
                <wp:lineTo x="0" y="0"/>
              </wp:wrapPolygon>
            </wp:wrapThrough>
            <wp:docPr id="24" name="Picture 24" descr="A circuit 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sp8266.jpg"/>
                    <pic:cNvPicPr/>
                  </pic:nvPicPr>
                  <pic:blipFill>
                    <a:blip r:embed="rId23">
                      <a:extLst>
                        <a:ext uri="{28A0092B-C50C-407E-A947-70E740481C1C}">
                          <a14:useLocalDpi xmlns:a14="http://schemas.microsoft.com/office/drawing/2010/main" val="0"/>
                        </a:ext>
                      </a:extLst>
                    </a:blip>
                    <a:stretch>
                      <a:fillRect/>
                    </a:stretch>
                  </pic:blipFill>
                  <pic:spPr>
                    <a:xfrm>
                      <a:off x="0" y="0"/>
                      <a:ext cx="2192020" cy="1066800"/>
                    </a:xfrm>
                    <a:prstGeom prst="rect">
                      <a:avLst/>
                    </a:prstGeom>
                  </pic:spPr>
                </pic:pic>
              </a:graphicData>
            </a:graphic>
            <wp14:sizeRelH relativeFrom="page">
              <wp14:pctWidth>0</wp14:pctWidth>
            </wp14:sizeRelH>
            <wp14:sizeRelV relativeFrom="page">
              <wp14:pctHeight>0</wp14:pctHeight>
            </wp14:sizeRelV>
          </wp:anchor>
        </w:drawing>
      </w:r>
      <w:r w:rsidR="006743C8">
        <w:br w:type="page"/>
      </w:r>
    </w:p>
    <w:p w14:paraId="5AA56DBA" w14:textId="77777777" w:rsidR="006743C8" w:rsidRDefault="005B7C1A" w:rsidP="006743C8">
      <w:pPr>
        <w:pStyle w:val="Heading2"/>
      </w:pPr>
      <w:bookmarkStart w:id="7" w:name="_Toc529715549"/>
      <w:r>
        <w:lastRenderedPageBreak/>
        <w:t>NODE MCU</w:t>
      </w:r>
      <w:r w:rsidR="006743C8">
        <w:t xml:space="preserve"> GPIO Pinout Diagram:</w:t>
      </w:r>
      <w:bookmarkEnd w:id="7"/>
    </w:p>
    <w:p w14:paraId="176F5B2E" w14:textId="77777777" w:rsidR="005B7C1A" w:rsidRDefault="005B7C1A">
      <w:pPr>
        <w:rPr>
          <w:rFonts w:asciiTheme="majorHAnsi" w:hAnsiTheme="majorHAnsi" w:cstheme="majorBidi"/>
          <w:b/>
          <w:caps/>
          <w:color w:val="2A2A2A" w:themeColor="text2"/>
          <w:sz w:val="28"/>
          <w:szCs w:val="26"/>
        </w:rPr>
      </w:pPr>
      <w:r>
        <w:rPr>
          <w:rFonts w:asciiTheme="majorHAnsi" w:hAnsiTheme="majorHAnsi" w:cstheme="majorBidi"/>
          <w:b/>
          <w:caps/>
          <w:noProof/>
          <w:color w:val="2A2A2A" w:themeColor="text2"/>
          <w:sz w:val="28"/>
          <w:szCs w:val="26"/>
        </w:rPr>
        <w:drawing>
          <wp:anchor distT="0" distB="0" distL="114300" distR="114300" simplePos="0" relativeHeight="251689984" behindDoc="0" locked="0" layoutInCell="1" allowOverlap="1" wp14:anchorId="5A1D89BB" wp14:editId="3A39C092">
            <wp:simplePos x="0" y="0"/>
            <wp:positionH relativeFrom="column">
              <wp:posOffset>-514350</wp:posOffset>
            </wp:positionH>
            <wp:positionV relativeFrom="paragraph">
              <wp:posOffset>228600</wp:posOffset>
            </wp:positionV>
            <wp:extent cx="7744460" cy="5740400"/>
            <wp:effectExtent l="0" t="0" r="2540" b="0"/>
            <wp:wrapThrough wrapText="bothSides">
              <wp:wrapPolygon edited="0">
                <wp:start x="0" y="0"/>
                <wp:lineTo x="0" y="21552"/>
                <wp:lineTo x="21572" y="21552"/>
                <wp:lineTo x="2157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deMCUv3.0-pinout.jpg"/>
                    <pic:cNvPicPr/>
                  </pic:nvPicPr>
                  <pic:blipFill rotWithShape="1">
                    <a:blip r:embed="rId24">
                      <a:extLst>
                        <a:ext uri="{28A0092B-C50C-407E-A947-70E740481C1C}">
                          <a14:useLocalDpi xmlns:a14="http://schemas.microsoft.com/office/drawing/2010/main" val="0"/>
                        </a:ext>
                      </a:extLst>
                    </a:blip>
                    <a:srcRect l="7009" r="3901"/>
                    <a:stretch/>
                  </pic:blipFill>
                  <pic:spPr bwMode="auto">
                    <a:xfrm>
                      <a:off x="0" y="0"/>
                      <a:ext cx="7744460" cy="57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609A8B0" w14:textId="77777777" w:rsidR="006743C8" w:rsidRDefault="006743C8" w:rsidP="006743C8">
      <w:pPr>
        <w:pStyle w:val="Heading2"/>
        <w:rPr>
          <w:noProof/>
        </w:rPr>
      </w:pPr>
      <w:bookmarkStart w:id="8" w:name="_Toc529715550"/>
      <w:r>
        <w:lastRenderedPageBreak/>
        <w:t>Wiring Pictures to help you get wired:</w:t>
      </w:r>
      <w:r w:rsidRPr="00AE7F3F">
        <w:rPr>
          <w:noProof/>
        </w:rPr>
        <w:t xml:space="preserve"> </w:t>
      </w:r>
      <w:r w:rsidR="005B7C1A">
        <w:rPr>
          <w:noProof/>
        </w:rPr>
        <w:drawing>
          <wp:inline distT="0" distB="0" distL="0" distR="0" wp14:anchorId="7DA0594B" wp14:editId="0B8E82DE">
            <wp:extent cx="5248275" cy="6997700"/>
            <wp:effectExtent l="0" t="0" r="0" b="0"/>
            <wp:docPr id="34" name="Picture 34" descr="A close up of a devic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45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275" cy="6997700"/>
                    </a:xfrm>
                    <a:prstGeom prst="rect">
                      <a:avLst/>
                    </a:prstGeom>
                  </pic:spPr>
                </pic:pic>
              </a:graphicData>
            </a:graphic>
          </wp:inline>
        </w:drawing>
      </w:r>
      <w:bookmarkEnd w:id="8"/>
    </w:p>
    <w:p w14:paraId="5B992B85" w14:textId="77777777" w:rsidR="006743C8" w:rsidRDefault="005B7C1A" w:rsidP="006743C8">
      <w:r>
        <w:rPr>
          <w:noProof/>
        </w:rPr>
        <w:lastRenderedPageBreak/>
        <w:drawing>
          <wp:inline distT="0" distB="0" distL="0" distR="0" wp14:anchorId="753F326C" wp14:editId="147E46C8">
            <wp:extent cx="6172200" cy="8229600"/>
            <wp:effectExtent l="0" t="0" r="0" b="0"/>
            <wp:docPr id="35" name="Picture 35" descr="A circuit 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4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4816" cy="8233088"/>
                    </a:xfrm>
                    <a:prstGeom prst="rect">
                      <a:avLst/>
                    </a:prstGeom>
                  </pic:spPr>
                </pic:pic>
              </a:graphicData>
            </a:graphic>
          </wp:inline>
        </w:drawing>
      </w:r>
      <w:r>
        <w:rPr>
          <w:noProof/>
        </w:rPr>
        <w:lastRenderedPageBreak/>
        <w:drawing>
          <wp:inline distT="0" distB="0" distL="0" distR="0" wp14:anchorId="4B6E2FB6" wp14:editId="5D2936C7">
            <wp:extent cx="6172200" cy="8229600"/>
            <wp:effectExtent l="0" t="0" r="0" b="0"/>
            <wp:docPr id="36" name="Picture 36" descr="A circuit 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045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2200" cy="8229600"/>
                    </a:xfrm>
                    <a:prstGeom prst="rect">
                      <a:avLst/>
                    </a:prstGeom>
                  </pic:spPr>
                </pic:pic>
              </a:graphicData>
            </a:graphic>
          </wp:inline>
        </w:drawing>
      </w:r>
      <w:r>
        <w:rPr>
          <w:noProof/>
        </w:rPr>
        <w:lastRenderedPageBreak/>
        <w:drawing>
          <wp:inline distT="0" distB="0" distL="0" distR="0" wp14:anchorId="11274C15" wp14:editId="2B9E88AA">
            <wp:extent cx="6172200" cy="8229600"/>
            <wp:effectExtent l="0" t="0" r="0" b="0"/>
            <wp:docPr id="37" name="Picture 37" descr="A circuit 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045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2200" cy="8229600"/>
                    </a:xfrm>
                    <a:prstGeom prst="rect">
                      <a:avLst/>
                    </a:prstGeom>
                  </pic:spPr>
                </pic:pic>
              </a:graphicData>
            </a:graphic>
          </wp:inline>
        </w:drawing>
      </w:r>
    </w:p>
    <w:p w14:paraId="6D814397" w14:textId="77777777" w:rsidR="006743C8" w:rsidRDefault="006743C8" w:rsidP="006743C8">
      <w:pPr>
        <w:pStyle w:val="Heading1"/>
      </w:pPr>
      <w:bookmarkStart w:id="9" w:name="_Toc529715551"/>
      <w:r>
        <w:lastRenderedPageBreak/>
        <w:t>Important Resources</w:t>
      </w:r>
      <w:bookmarkEnd w:id="9"/>
    </w:p>
    <w:p w14:paraId="130AF045" w14:textId="5AA88CA7" w:rsidR="006743C8" w:rsidRPr="00E4384A" w:rsidRDefault="006743C8" w:rsidP="006743C8">
      <w:pPr>
        <w:rPr>
          <w:b/>
        </w:rPr>
      </w:pPr>
      <w:r>
        <w:rPr>
          <w:b/>
        </w:rPr>
        <w:t>Some good</w:t>
      </w:r>
      <w:r w:rsidRPr="00E4384A">
        <w:rPr>
          <w:b/>
        </w:rPr>
        <w:t xml:space="preserve"> </w:t>
      </w:r>
      <w:r w:rsidR="006D75F6">
        <w:rPr>
          <w:b/>
        </w:rPr>
        <w:t xml:space="preserve">links and </w:t>
      </w:r>
      <w:r>
        <w:rPr>
          <w:b/>
        </w:rPr>
        <w:t>books for your ongoing education!</w:t>
      </w:r>
    </w:p>
    <w:p w14:paraId="25B036A6" w14:textId="77777777" w:rsidR="006743C8" w:rsidRPr="00AE7F3F" w:rsidRDefault="006743C8" w:rsidP="006743C8">
      <w:pPr>
        <w:rPr>
          <w:bCs/>
        </w:rPr>
      </w:pPr>
      <w:r w:rsidRPr="00AE7F3F">
        <w:rPr>
          <w:bCs/>
        </w:rPr>
        <w:t>Programming the Raspberry Pi, Second Edition: Getting Started with Python</w:t>
      </w:r>
      <w:r>
        <w:rPr>
          <w:bCs/>
        </w:rPr>
        <w:t xml:space="preserve"> – by Simon Monk</w:t>
      </w:r>
    </w:p>
    <w:p w14:paraId="742D3EE4" w14:textId="77777777" w:rsidR="006743C8" w:rsidRPr="001A4E48" w:rsidRDefault="006743C8" w:rsidP="006743C8">
      <w:pPr>
        <w:rPr>
          <w:bCs/>
        </w:rPr>
      </w:pPr>
      <w:r w:rsidRPr="00AE7F3F">
        <w:rPr>
          <w:bCs/>
        </w:rPr>
        <w:t>Raspberry Pi Cookbook: Software and Hardware Problems and Solutions</w:t>
      </w:r>
      <w:r>
        <w:rPr>
          <w:bCs/>
        </w:rPr>
        <w:t xml:space="preserve"> – also by Simon Monk</w:t>
      </w:r>
    </w:p>
    <w:p w14:paraId="4679B42E" w14:textId="28FFECE4" w:rsidR="006D75F6" w:rsidRDefault="006D75F6" w:rsidP="006743C8">
      <w:pPr>
        <w:spacing w:after="0" w:line="240" w:lineRule="auto"/>
        <w:rPr>
          <w:bCs/>
        </w:rPr>
      </w:pPr>
      <w:r w:rsidRPr="006D75F6">
        <w:rPr>
          <w:bCs/>
        </w:rPr>
        <w:t xml:space="preserve">ESP8266: Programming </w:t>
      </w:r>
      <w:proofErr w:type="spellStart"/>
      <w:r w:rsidRPr="006D75F6">
        <w:rPr>
          <w:bCs/>
        </w:rPr>
        <w:t>NodeMCU</w:t>
      </w:r>
      <w:proofErr w:type="spellEnd"/>
      <w:r w:rsidRPr="006D75F6">
        <w:rPr>
          <w:bCs/>
        </w:rPr>
        <w:t xml:space="preserve"> Using Arduino IDE - Get Started </w:t>
      </w:r>
      <w:proofErr w:type="gramStart"/>
      <w:r w:rsidRPr="006D75F6">
        <w:rPr>
          <w:bCs/>
        </w:rPr>
        <w:t>With</w:t>
      </w:r>
      <w:proofErr w:type="gramEnd"/>
      <w:r w:rsidRPr="006D75F6">
        <w:rPr>
          <w:bCs/>
        </w:rPr>
        <w:t xml:space="preserve"> ESP8266</w:t>
      </w:r>
      <w:r>
        <w:rPr>
          <w:bCs/>
        </w:rPr>
        <w:t xml:space="preserve"> – by </w:t>
      </w:r>
      <w:proofErr w:type="spellStart"/>
      <w:r>
        <w:rPr>
          <w:bCs/>
        </w:rPr>
        <w:t>UpSkill</w:t>
      </w:r>
      <w:proofErr w:type="spellEnd"/>
      <w:r>
        <w:rPr>
          <w:bCs/>
        </w:rPr>
        <w:t xml:space="preserve"> Learning</w:t>
      </w:r>
    </w:p>
    <w:p w14:paraId="59703E5A" w14:textId="77777777" w:rsidR="006D75F6" w:rsidRDefault="006D75F6" w:rsidP="006743C8">
      <w:pPr>
        <w:spacing w:after="0" w:line="240" w:lineRule="auto"/>
        <w:rPr>
          <w:rFonts w:ascii="Proxima Nova" w:eastAsia="Times New Roman" w:hAnsi="Proxima Nova" w:cs="Times New Roman"/>
          <w:b/>
          <w:lang w:eastAsia="en-US"/>
        </w:rPr>
      </w:pPr>
    </w:p>
    <w:p w14:paraId="596BADD8" w14:textId="7547ABFE"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 xml:space="preserve">How did </w:t>
      </w:r>
      <w:r w:rsidR="006D75F6">
        <w:rPr>
          <w:rFonts w:ascii="Proxima Nova" w:eastAsia="Times New Roman" w:hAnsi="Proxima Nova" w:cs="Times New Roman"/>
          <w:lang w:eastAsia="en-US"/>
        </w:rPr>
        <w:t>we</w:t>
      </w:r>
      <w:r w:rsidRPr="00E706BC">
        <w:rPr>
          <w:rFonts w:ascii="Proxima Nova" w:eastAsia="Times New Roman" w:hAnsi="Proxima Nova" w:cs="Times New Roman"/>
          <w:lang w:eastAsia="en-US"/>
        </w:rPr>
        <w:t xml:space="preserve"> do? Was this worthwhile? Anything else?</w:t>
      </w:r>
    </w:p>
    <w:p w14:paraId="12F927DD" w14:textId="77777777" w:rsidR="006743C8" w:rsidRDefault="002D2376" w:rsidP="006743C8">
      <w:pPr>
        <w:spacing w:after="0" w:line="240" w:lineRule="auto"/>
        <w:rPr>
          <w:rFonts w:ascii="Proxima Nova" w:eastAsia="Times New Roman" w:hAnsi="Proxima Nova" w:cs="Times New Roman"/>
          <w:lang w:eastAsia="en-US"/>
        </w:rPr>
      </w:pPr>
      <w:hyperlink r:id="rId29" w:history="1">
        <w:r w:rsidR="006743C8" w:rsidRPr="00E706BC">
          <w:rPr>
            <w:rStyle w:val="Hyperlink"/>
            <w:rFonts w:ascii="Proxima Nova" w:eastAsia="Times New Roman" w:hAnsi="Proxima Nova" w:cs="Times New Roman"/>
            <w:lang w:eastAsia="en-US"/>
          </w:rPr>
          <w:t>http://bit.ly/</w:t>
        </w:r>
        <w:r w:rsidR="006743C8" w:rsidRPr="00E706BC">
          <w:rPr>
            <w:rStyle w:val="Hyperlink"/>
            <w:rFonts w:ascii="Proxima Nova" w:eastAsia="Times New Roman" w:hAnsi="Proxima Nova" w:cs="Times New Roman"/>
            <w:lang w:eastAsia="en-US"/>
          </w:rPr>
          <w:t>c</w:t>
        </w:r>
        <w:r w:rsidR="006743C8" w:rsidRPr="00E706BC">
          <w:rPr>
            <w:rStyle w:val="Hyperlink"/>
            <w:rFonts w:ascii="Proxima Nova" w:eastAsia="Times New Roman" w:hAnsi="Proxima Nova" w:cs="Times New Roman"/>
            <w:lang w:eastAsia="en-US"/>
          </w:rPr>
          <w:t>harrold</w:t>
        </w:r>
      </w:hyperlink>
      <w:r w:rsidR="006743C8" w:rsidRPr="00E706BC">
        <w:rPr>
          <w:rFonts w:ascii="Proxima Nova" w:eastAsia="Times New Roman" w:hAnsi="Proxima Nova" w:cs="Times New Roman"/>
          <w:lang w:eastAsia="en-US"/>
        </w:rPr>
        <w:t xml:space="preserve"> </w:t>
      </w:r>
    </w:p>
    <w:p w14:paraId="7B7B0E71" w14:textId="77777777" w:rsidR="006743C8" w:rsidRPr="00865287" w:rsidRDefault="006743C8" w:rsidP="006743C8">
      <w:pPr>
        <w:spacing w:after="0" w:line="240" w:lineRule="auto"/>
        <w:rPr>
          <w:rFonts w:ascii="Proxima Nova" w:eastAsia="Times New Roman" w:hAnsi="Proxima Nova" w:cs="Times New Roman"/>
          <w:lang w:eastAsia="en-US"/>
        </w:rPr>
      </w:pPr>
    </w:p>
    <w:p w14:paraId="3AE5F7FE" w14:textId="19A8BABF" w:rsidR="006743C8" w:rsidRPr="00E706BC" w:rsidRDefault="006743C8" w:rsidP="006743C8">
      <w:pPr>
        <w:rPr>
          <w:b/>
        </w:rPr>
      </w:pPr>
      <w:r w:rsidRPr="00E4384A">
        <w:rPr>
          <w:b/>
        </w:rPr>
        <w:t xml:space="preserve">GitHub Repository (code, this doc, other materials): </w:t>
      </w:r>
      <w:hyperlink r:id="rId30" w:history="1">
        <w:r w:rsidR="006D75F6">
          <w:rPr>
            <w:rStyle w:val="Hyperlink"/>
          </w:rPr>
          <w:t>https://github.com/ChrisHarrold/CloudExpo2018/tree/master/IoT_Hands_On</w:t>
        </w:r>
      </w:hyperlink>
    </w:p>
    <w:p w14:paraId="04A205A5" w14:textId="56BF3A98" w:rsidR="009C5285" w:rsidRPr="009C5285" w:rsidRDefault="009C5285" w:rsidP="006743C8">
      <w:pPr>
        <w:spacing w:after="0" w:line="240" w:lineRule="auto"/>
        <w:rPr>
          <w:rFonts w:ascii="Proxima Nova" w:eastAsia="Times New Roman" w:hAnsi="Proxima Nova" w:cs="Times New Roman"/>
          <w:lang w:eastAsia="en-US"/>
        </w:rPr>
      </w:pPr>
      <w:proofErr w:type="spellStart"/>
      <w:r>
        <w:rPr>
          <w:rFonts w:ascii="Proxima Nova" w:eastAsia="Times New Roman" w:hAnsi="Proxima Nova" w:cs="Times New Roman"/>
          <w:b/>
          <w:lang w:eastAsia="en-US"/>
        </w:rPr>
        <w:t>NodeRED</w:t>
      </w:r>
      <w:proofErr w:type="spellEnd"/>
      <w:r>
        <w:rPr>
          <w:rFonts w:ascii="Proxima Nova" w:eastAsia="Times New Roman" w:hAnsi="Proxima Nova" w:cs="Times New Roman"/>
          <w:lang w:eastAsia="en-US"/>
        </w:rPr>
        <w:t xml:space="preserve">: NodeREd.org excellent website with documentation and how </w:t>
      </w:r>
      <w:proofErr w:type="spellStart"/>
      <w:r>
        <w:rPr>
          <w:rFonts w:ascii="Proxima Nova" w:eastAsia="Times New Roman" w:hAnsi="Proxima Nova" w:cs="Times New Roman"/>
          <w:lang w:eastAsia="en-US"/>
        </w:rPr>
        <w:t>to’s</w:t>
      </w:r>
      <w:proofErr w:type="spellEnd"/>
      <w:r>
        <w:rPr>
          <w:rFonts w:ascii="Proxima Nova" w:eastAsia="Times New Roman" w:hAnsi="Proxima Nova" w:cs="Times New Roman"/>
          <w:lang w:eastAsia="en-US"/>
        </w:rPr>
        <w:t xml:space="preserve"> for using </w:t>
      </w:r>
      <w:proofErr w:type="spellStart"/>
      <w:r>
        <w:rPr>
          <w:rFonts w:ascii="Proxima Nova" w:eastAsia="Times New Roman" w:hAnsi="Proxima Nova" w:cs="Times New Roman"/>
          <w:lang w:eastAsia="en-US"/>
        </w:rPr>
        <w:t>NodeRED</w:t>
      </w:r>
      <w:proofErr w:type="spellEnd"/>
      <w:r>
        <w:rPr>
          <w:rFonts w:ascii="Proxima Nova" w:eastAsia="Times New Roman" w:hAnsi="Proxima Nova" w:cs="Times New Roman"/>
          <w:lang w:eastAsia="en-US"/>
        </w:rPr>
        <w:t xml:space="preserve"> </w:t>
      </w:r>
      <w:hyperlink r:id="rId31" w:history="1">
        <w:r w:rsidRPr="009C5285">
          <w:rPr>
            <w:rStyle w:val="Hyperlink"/>
            <w:rFonts w:ascii="Proxima Nova" w:eastAsia="Times New Roman" w:hAnsi="Proxima Nova" w:cs="Times New Roman"/>
            <w:lang w:eastAsia="en-US"/>
          </w:rPr>
          <w:t>https://nodered.org/</w:t>
        </w:r>
      </w:hyperlink>
    </w:p>
    <w:p w14:paraId="26227DC3" w14:textId="77777777" w:rsidR="006743C8" w:rsidRPr="00E706BC" w:rsidRDefault="006743C8" w:rsidP="006743C8">
      <w:pPr>
        <w:spacing w:after="0" w:line="240" w:lineRule="auto"/>
        <w:rPr>
          <w:rFonts w:ascii="Proxima Nova" w:eastAsia="Times New Roman" w:hAnsi="Proxima Nova" w:cs="Times New Roman"/>
          <w:lang w:eastAsia="en-US"/>
        </w:rPr>
      </w:pPr>
    </w:p>
    <w:p w14:paraId="143F77DC" w14:textId="7910EA41"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just have it in general!):</w:t>
      </w:r>
    </w:p>
    <w:p w14:paraId="61E5FA7A" w14:textId="77777777" w:rsidR="006743C8" w:rsidRPr="00E706BC" w:rsidRDefault="002D2376" w:rsidP="006743C8">
      <w:pPr>
        <w:spacing w:after="0" w:line="240" w:lineRule="auto"/>
        <w:rPr>
          <w:rFonts w:ascii="Proxima Nova" w:eastAsia="Times New Roman" w:hAnsi="Proxima Nova" w:cs="Times New Roman"/>
          <w:lang w:eastAsia="en-US"/>
        </w:rPr>
      </w:pPr>
      <w:hyperlink r:id="rId32" w:history="1">
        <w:r w:rsidR="006743C8" w:rsidRPr="00F87B6B">
          <w:rPr>
            <w:rStyle w:val="Hyperlink"/>
            <w:rFonts w:ascii="Proxima Nova" w:eastAsia="Times New Roman" w:hAnsi="Proxima Nova" w:cs="Times New Roman"/>
            <w:lang w:eastAsia="en-US"/>
          </w:rPr>
          <w:t>http://bit.ly/_putty</w:t>
        </w:r>
      </w:hyperlink>
      <w:r w:rsidR="006743C8">
        <w:rPr>
          <w:rFonts w:ascii="Proxima Nova" w:eastAsia="Times New Roman" w:hAnsi="Proxima Nova" w:cs="Times New Roman"/>
          <w:lang w:eastAsia="en-US"/>
        </w:rPr>
        <w:t xml:space="preserve"> </w:t>
      </w:r>
    </w:p>
    <w:p w14:paraId="4EC70611" w14:textId="77777777" w:rsidR="006743C8" w:rsidRPr="00E706BC" w:rsidRDefault="006743C8" w:rsidP="006743C8">
      <w:pPr>
        <w:spacing w:after="0" w:line="240" w:lineRule="auto"/>
        <w:rPr>
          <w:rFonts w:ascii="Proxima Nova" w:eastAsia="Times New Roman" w:hAnsi="Proxima Nova" w:cs="Times New Roman"/>
          <w:lang w:eastAsia="en-US"/>
        </w:rPr>
      </w:pPr>
    </w:p>
    <w:p w14:paraId="44409BA8" w14:textId="77777777"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lastRenderedPageBreak/>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14:paraId="7DA061EE" w14:textId="77777777" w:rsidR="006743C8" w:rsidRDefault="002D2376" w:rsidP="006743C8">
      <w:pPr>
        <w:spacing w:after="0" w:line="240" w:lineRule="auto"/>
        <w:rPr>
          <w:rFonts w:ascii="Proxima Nova" w:eastAsia="Times New Roman" w:hAnsi="Proxima Nova" w:cs="Times New Roman"/>
          <w:lang w:eastAsia="en-US"/>
        </w:rPr>
      </w:pPr>
      <w:hyperlink r:id="rId33" w:history="1">
        <w:r w:rsidR="006743C8" w:rsidRPr="00F87B6B">
          <w:rPr>
            <w:rStyle w:val="Hyperlink"/>
            <w:rFonts w:ascii="Proxima Nova" w:eastAsia="Times New Roman" w:hAnsi="Proxima Nova" w:cs="Times New Roman"/>
            <w:lang w:eastAsia="en-US"/>
          </w:rPr>
          <w:t>http://bit.ly/scp_command</w:t>
        </w:r>
      </w:hyperlink>
    </w:p>
    <w:p w14:paraId="0CD9E8DE" w14:textId="77777777" w:rsidR="006743C8" w:rsidRPr="00E706BC" w:rsidRDefault="006743C8" w:rsidP="006743C8">
      <w:pPr>
        <w:spacing w:after="0" w:line="240" w:lineRule="auto"/>
        <w:rPr>
          <w:rFonts w:ascii="Proxima Nova" w:eastAsia="Times New Roman" w:hAnsi="Proxima Nova" w:cs="Times New Roman"/>
          <w:b/>
          <w:lang w:eastAsia="en-US"/>
        </w:rPr>
      </w:pPr>
    </w:p>
    <w:p w14:paraId="1EC73470" w14:textId="77777777"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14:paraId="5B337178" w14:textId="77777777" w:rsidR="006743C8" w:rsidRPr="00E706BC" w:rsidRDefault="002D2376" w:rsidP="006743C8">
      <w:pPr>
        <w:spacing w:after="0" w:line="240" w:lineRule="auto"/>
        <w:rPr>
          <w:rFonts w:ascii="Proxima Nova" w:eastAsia="Times New Roman" w:hAnsi="Proxima Nova" w:cs="Times New Roman"/>
          <w:lang w:eastAsia="en-US"/>
        </w:rPr>
      </w:pPr>
      <w:hyperlink r:id="rId34" w:history="1">
        <w:r w:rsidR="006743C8" w:rsidRPr="00E706BC">
          <w:rPr>
            <w:rStyle w:val="Hyperlink"/>
            <w:rFonts w:ascii="Proxima Nova" w:eastAsia="Times New Roman" w:hAnsi="Proxima Nova" w:cs="Times New Roman"/>
            <w:lang w:eastAsia="en-US"/>
          </w:rPr>
          <w:t>www.Github.com</w:t>
        </w:r>
      </w:hyperlink>
    </w:p>
    <w:p w14:paraId="5F94FF0E" w14:textId="77777777" w:rsidR="006743C8" w:rsidRPr="00E706BC" w:rsidRDefault="006743C8" w:rsidP="006743C8">
      <w:pPr>
        <w:spacing w:after="0" w:line="240" w:lineRule="auto"/>
        <w:rPr>
          <w:rFonts w:ascii="Proxima Nova" w:eastAsia="Times New Roman" w:hAnsi="Proxima Nova" w:cs="Times New Roman"/>
          <w:b/>
          <w:lang w:eastAsia="en-US"/>
        </w:rPr>
      </w:pPr>
    </w:p>
    <w:p w14:paraId="72099C97" w14:textId="77777777" w:rsidR="006743C8" w:rsidRPr="00E706BC" w:rsidRDefault="006743C8" w:rsidP="006743C8">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14:paraId="75C94B42" w14:textId="77777777" w:rsidR="006743C8" w:rsidRDefault="002D2376" w:rsidP="006743C8">
      <w:pPr>
        <w:spacing w:after="0" w:line="240" w:lineRule="auto"/>
        <w:rPr>
          <w:rFonts w:ascii="Proxima Nova" w:eastAsia="Times New Roman" w:hAnsi="Proxima Nova" w:cs="Times New Roman"/>
          <w:lang w:eastAsia="en-US"/>
        </w:rPr>
      </w:pPr>
      <w:hyperlink r:id="rId35" w:history="1">
        <w:r w:rsidR="006743C8" w:rsidRPr="00E706BC">
          <w:rPr>
            <w:rStyle w:val="Hyperlink"/>
            <w:rFonts w:ascii="Proxima Nova" w:eastAsia="Times New Roman" w:hAnsi="Proxima Nova" w:cs="Times New Roman"/>
            <w:lang w:eastAsia="en-US"/>
          </w:rPr>
          <w:t>https://imgflip.com/memegenerator</w:t>
        </w:r>
      </w:hyperlink>
    </w:p>
    <w:p w14:paraId="46590D4D" w14:textId="77777777" w:rsidR="006743C8" w:rsidRDefault="006743C8" w:rsidP="006743C8">
      <w:pPr>
        <w:spacing w:after="0" w:line="240" w:lineRule="auto"/>
        <w:rPr>
          <w:rFonts w:ascii="Proxima Nova" w:eastAsia="Times New Roman" w:hAnsi="Proxima Nova" w:cs="Times New Roman"/>
          <w:lang w:eastAsia="en-US"/>
        </w:rPr>
      </w:pPr>
    </w:p>
    <w:p w14:paraId="61601338" w14:textId="77777777" w:rsidR="006743C8" w:rsidRDefault="006743C8" w:rsidP="006743C8">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Pr>
          <w:rFonts w:ascii="Proxima Nova" w:eastAsia="Times New Roman" w:hAnsi="Proxima Nova" w:cs="Times New Roman"/>
          <w:lang w:eastAsia="en-US"/>
        </w:rPr>
        <w:br/>
      </w:r>
      <w:hyperlink r:id="rId36" w:history="1">
        <w:r w:rsidRPr="00F87B6B">
          <w:rPr>
            <w:rStyle w:val="Hyperlink"/>
            <w:rFonts w:ascii="Proxima Nova" w:eastAsia="Times New Roman" w:hAnsi="Proxima Nova" w:cs="Times New Roman"/>
            <w:lang w:eastAsia="en-US"/>
          </w:rPr>
          <w:t>www.fritzing.org</w:t>
        </w:r>
      </w:hyperlink>
    </w:p>
    <w:p w14:paraId="3DCE39CA" w14:textId="77777777" w:rsidR="006743C8" w:rsidRDefault="006743C8" w:rsidP="006743C8">
      <w:pPr>
        <w:spacing w:after="0" w:line="240" w:lineRule="auto"/>
        <w:rPr>
          <w:rFonts w:ascii="Proxima Nova" w:eastAsia="Times New Roman" w:hAnsi="Proxima Nova" w:cs="Times New Roman"/>
          <w:lang w:eastAsia="en-US"/>
        </w:rPr>
      </w:pPr>
    </w:p>
    <w:p w14:paraId="2B8BCA2F" w14:textId="77777777"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14:paraId="2CD831B6" w14:textId="77777777" w:rsidR="006743C8" w:rsidRPr="00E706BC" w:rsidRDefault="002D2376" w:rsidP="006743C8">
      <w:pPr>
        <w:spacing w:after="0" w:line="240" w:lineRule="auto"/>
        <w:rPr>
          <w:rFonts w:ascii="Proxima Nova" w:eastAsia="Times New Roman" w:hAnsi="Proxima Nova" w:cs="Times New Roman"/>
          <w:lang w:eastAsia="en-US"/>
        </w:rPr>
      </w:pPr>
      <w:hyperlink r:id="rId37" w:history="1">
        <w:r w:rsidR="006743C8" w:rsidRPr="00E706BC">
          <w:rPr>
            <w:rStyle w:val="Hyperlink"/>
            <w:rFonts w:ascii="Proxima Nova" w:eastAsia="Times New Roman" w:hAnsi="Proxima Nova" w:cs="Times New Roman"/>
            <w:lang w:eastAsia="en-US"/>
          </w:rPr>
          <w:t>https://www.charrold303.com</w:t>
        </w:r>
      </w:hyperlink>
    </w:p>
    <w:p w14:paraId="7CF7D547" w14:textId="77777777" w:rsidR="006743C8" w:rsidRPr="001A4E48" w:rsidRDefault="006743C8" w:rsidP="006743C8">
      <w:pPr>
        <w:spacing w:after="0" w:line="240" w:lineRule="auto"/>
        <w:rPr>
          <w:rFonts w:ascii="Proxima Nova Semibold" w:eastAsia="Times New Roman" w:hAnsi="Proxima Nova Semibold" w:cs="Times New Roman"/>
          <w:lang w:eastAsia="en-US"/>
        </w:rPr>
      </w:pPr>
    </w:p>
    <w:p w14:paraId="4ABDED8B" w14:textId="77777777" w:rsidR="00FC6888" w:rsidRPr="006743C8" w:rsidRDefault="00FC6888" w:rsidP="006743C8">
      <w:pPr>
        <w:tabs>
          <w:tab w:val="left" w:pos="10080"/>
        </w:tabs>
      </w:pPr>
    </w:p>
    <w:sectPr w:rsidR="00FC6888" w:rsidRPr="006743C8" w:rsidSect="00CC222E">
      <w:footerReference w:type="default" r:id="rId38"/>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B653F" w14:textId="77777777" w:rsidR="002D2376" w:rsidRDefault="002D2376">
      <w:pPr>
        <w:spacing w:after="0" w:line="240" w:lineRule="auto"/>
      </w:pPr>
      <w:r>
        <w:separator/>
      </w:r>
    </w:p>
  </w:endnote>
  <w:endnote w:type="continuationSeparator" w:id="0">
    <w:p w14:paraId="55FE82E7" w14:textId="77777777" w:rsidR="002D2376" w:rsidRDefault="002D2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17A44635" w14:textId="77777777"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405AC" w14:textId="77777777" w:rsidR="002D2376" w:rsidRDefault="002D2376">
      <w:pPr>
        <w:spacing w:after="0" w:line="240" w:lineRule="auto"/>
      </w:pPr>
      <w:r>
        <w:separator/>
      </w:r>
    </w:p>
  </w:footnote>
  <w:footnote w:type="continuationSeparator" w:id="0">
    <w:p w14:paraId="085867B7" w14:textId="77777777" w:rsidR="002D2376" w:rsidRDefault="002D2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C2EE9"/>
    <w:multiLevelType w:val="hybridMultilevel"/>
    <w:tmpl w:val="BE7E8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6"/>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30359"/>
    <w:rsid w:val="00066AC6"/>
    <w:rsid w:val="000B6F29"/>
    <w:rsid w:val="000E5BFA"/>
    <w:rsid w:val="00101EF8"/>
    <w:rsid w:val="00130126"/>
    <w:rsid w:val="001A4E48"/>
    <w:rsid w:val="001D5FCC"/>
    <w:rsid w:val="001D6A26"/>
    <w:rsid w:val="00201C15"/>
    <w:rsid w:val="002715B8"/>
    <w:rsid w:val="002D2376"/>
    <w:rsid w:val="002E31D5"/>
    <w:rsid w:val="002E5EBD"/>
    <w:rsid w:val="003253D7"/>
    <w:rsid w:val="003300B1"/>
    <w:rsid w:val="00343340"/>
    <w:rsid w:val="00374418"/>
    <w:rsid w:val="00447CE3"/>
    <w:rsid w:val="0045719D"/>
    <w:rsid w:val="00471B70"/>
    <w:rsid w:val="004E71B6"/>
    <w:rsid w:val="005202ED"/>
    <w:rsid w:val="00556155"/>
    <w:rsid w:val="005B6E8C"/>
    <w:rsid w:val="005B7C1A"/>
    <w:rsid w:val="005D724E"/>
    <w:rsid w:val="00631F00"/>
    <w:rsid w:val="006743C8"/>
    <w:rsid w:val="00677340"/>
    <w:rsid w:val="00681C26"/>
    <w:rsid w:val="006871AE"/>
    <w:rsid w:val="006A05D6"/>
    <w:rsid w:val="006B2B76"/>
    <w:rsid w:val="006D75F6"/>
    <w:rsid w:val="006D7B86"/>
    <w:rsid w:val="006F75FE"/>
    <w:rsid w:val="00721FAE"/>
    <w:rsid w:val="00754E2E"/>
    <w:rsid w:val="00775956"/>
    <w:rsid w:val="007A26B0"/>
    <w:rsid w:val="007E3770"/>
    <w:rsid w:val="007E447D"/>
    <w:rsid w:val="00843B0A"/>
    <w:rsid w:val="00847289"/>
    <w:rsid w:val="00853BCA"/>
    <w:rsid w:val="008642B3"/>
    <w:rsid w:val="00865287"/>
    <w:rsid w:val="008908DA"/>
    <w:rsid w:val="008B0C87"/>
    <w:rsid w:val="00926187"/>
    <w:rsid w:val="009A034B"/>
    <w:rsid w:val="009C5285"/>
    <w:rsid w:val="009D3869"/>
    <w:rsid w:val="009E2291"/>
    <w:rsid w:val="009E5EC6"/>
    <w:rsid w:val="009F326B"/>
    <w:rsid w:val="00A67E48"/>
    <w:rsid w:val="00AA7170"/>
    <w:rsid w:val="00AE7F3F"/>
    <w:rsid w:val="00B1302A"/>
    <w:rsid w:val="00BD591A"/>
    <w:rsid w:val="00BF5EDD"/>
    <w:rsid w:val="00C0348A"/>
    <w:rsid w:val="00C07019"/>
    <w:rsid w:val="00C10A2F"/>
    <w:rsid w:val="00C52E48"/>
    <w:rsid w:val="00C600E2"/>
    <w:rsid w:val="00C668BD"/>
    <w:rsid w:val="00C76DB3"/>
    <w:rsid w:val="00CA61EB"/>
    <w:rsid w:val="00CC222E"/>
    <w:rsid w:val="00CE0442"/>
    <w:rsid w:val="00CF3943"/>
    <w:rsid w:val="00D11497"/>
    <w:rsid w:val="00D4538A"/>
    <w:rsid w:val="00D54C72"/>
    <w:rsid w:val="00D63F47"/>
    <w:rsid w:val="00D666DE"/>
    <w:rsid w:val="00DC590E"/>
    <w:rsid w:val="00DD4250"/>
    <w:rsid w:val="00DE3D21"/>
    <w:rsid w:val="00E3687E"/>
    <w:rsid w:val="00E4384A"/>
    <w:rsid w:val="00E706BC"/>
    <w:rsid w:val="00F1329A"/>
    <w:rsid w:val="00F16BBF"/>
    <w:rsid w:val="00FA0634"/>
    <w:rsid w:val="00FA260B"/>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15A2"/>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12234">
      <w:bodyDiv w:val="1"/>
      <w:marLeft w:val="0"/>
      <w:marRight w:val="0"/>
      <w:marTop w:val="0"/>
      <w:marBottom w:val="0"/>
      <w:divBdr>
        <w:top w:val="none" w:sz="0" w:space="0" w:color="auto"/>
        <w:left w:val="none" w:sz="0" w:space="0" w:color="auto"/>
        <w:bottom w:val="none" w:sz="0" w:space="0" w:color="auto"/>
        <w:right w:val="none" w:sz="0" w:space="0" w:color="auto"/>
      </w:divBdr>
    </w:div>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004">
      <w:bodyDiv w:val="1"/>
      <w:marLeft w:val="0"/>
      <w:marRight w:val="0"/>
      <w:marTop w:val="0"/>
      <w:marBottom w:val="0"/>
      <w:divBdr>
        <w:top w:val="none" w:sz="0" w:space="0" w:color="auto"/>
        <w:left w:val="none" w:sz="0" w:space="0" w:color="auto"/>
        <w:bottom w:val="none" w:sz="0" w:space="0" w:color="auto"/>
        <w:right w:val="none" w:sz="0" w:space="0" w:color="auto"/>
      </w:divBdr>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www.github.com"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bit.ly/scp_command"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yperlink" Target="http://bit.ly/charrol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hyperlink" Target="http://bit.ly/_putty" TargetMode="External"/><Relationship Id="rId37" Type="http://schemas.openxmlformats.org/officeDocument/2006/relationships/hyperlink" Target="https://www.charrold303.com"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hyperlink" Target="http://www.fritzing.org"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nodered.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datatechblog.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github.com/ChrisHarrold/CloudExpo2018/tree/master/IoT_Hands_On" TargetMode="External"/><Relationship Id="rId35" Type="http://schemas.openxmlformats.org/officeDocument/2006/relationships/hyperlink" Target="https://imgflip.com/memegenerator"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09E2C0D5-9E61-D64A-B07E-48C2575C3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26</TotalTime>
  <Pages>15</Pages>
  <Words>1409</Words>
  <Characters>8035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6</cp:revision>
  <cp:lastPrinted>2018-04-12T21:17:00Z</cp:lastPrinted>
  <dcterms:created xsi:type="dcterms:W3CDTF">2018-11-08T22:21:00Z</dcterms:created>
  <dcterms:modified xsi:type="dcterms:W3CDTF">2018-11-11T21:04:00Z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